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FE2" w:rsidRDefault="00D94FE2">
      <w:pPr>
        <w:kinsoku w:val="0"/>
        <w:overflowPunct w:val="0"/>
        <w:spacing w:before="90"/>
        <w:ind w:left="111"/>
        <w:rPr>
          <w:sz w:val="20"/>
          <w:szCs w:val="20"/>
        </w:rPr>
      </w:pPr>
      <w:r>
        <w:rPr>
          <w:noProof/>
        </w:rPr>
        <w:pict>
          <v:group id="Group 2" o:spid="_x0000_s1026" style="position:absolute;left:0;text-align:left;margin-left:33.3pt;margin-top:50.7pt;width:349.55pt;height:23.65pt;z-index:-251676160;mso-position-horizontal-relative:page" coordorigin="666,1014" coordsize="6991,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" o:allowincell="f">
            <v:rect id="Rectangle 3" o:spid="_x0000_s1027" style="position:absolute;left:668;top:1016;width:6986;height:4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kac8IA&#10;AADcAAAADwAAAGRycy9kb3ducmV2LnhtbESP3YrCMBSE74V9h3CEvdO0rj+lGkVcFrxcqw9waE5/&#10;sDkpTazt22+EBS+HmfmG2R0G04ieOldbVhDPIxDEudU1lwpu159ZAsJ5ZI2NZVIwkoPD/mOyw1Tb&#10;J1+oz3wpAoRdigoq79tUSpdXZNDNbUscvMJ2Bn2QXSl1h88AN41cRNFaGqw5LFTY0qmi/J49jILN&#10;LTuNFBer3+V3P9Lx/nA6IaU+p8NxC8LT4N/h//ZZK1h8xfA6E46A3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6RpzwgAAANwAAAAPAAAAAAAAAAAAAAAAAJgCAABkcnMvZG93&#10;bnJldi54bWxQSwUGAAAAAAQABAD1AAAAhwMAAAAA&#10;" fillcolor="#818281" stroked="f">
              <v:path arrowok="t"/>
            </v:rect>
            <v:rect id="Rectangle 4" o:spid="_x0000_s1028" style="position:absolute;left:668;top:1016;width:6986;height:4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jwTsQA&#10;AADcAAAADwAAAGRycy9kb3ducmV2LnhtbESPQWvCQBCF7wX/wzKCl6VuTEEkdRUJCOqhpVHodchO&#10;k2B2NmTXGP+9Wyj0+HjzvjdvvR1tKwbqfeNYw2KegCAunWm40nA5719XIHxANtg6Jg0P8rDdTF7W&#10;mBl35y8ailCJCGGfoYY6hC5Typc1WfRz1xFH78f1FkOUfaVMj/cIt61Kk2SpLDYcG2rsKK+pvBY3&#10;G9+Qucx3cvg2AU+fR7Ry+ZFKrWfTcfcOItAY/o//0gejIX1L4XdMJIDa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48E7EAAAA3AAAAA8AAAAAAAAAAAAAAAAAmAIAAGRycy9k&#10;b3ducmV2LnhtbFBLBQYAAAAABAAEAPUAAACJAwAAAAA=&#10;" filled="f" strokecolor="#151616" strokeweight=".07619mm">
              <v:path arrowok="t"/>
            </v:rect>
            <v:rect id="Rectangle 5" o:spid="_x0000_s1029" style="position:absolute;left:5605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2BV8UA&#10;AADcAAAADwAAAGRycy9kb3ducmV2LnhtbESPQWvCQBSE7wX/w/KE3upGg0Wiq4igtJJLrJfeXrLP&#10;JJh9G7LbJP33XUHocZiZb5jNbjSN6KlztWUF81kEgriwuuZSwfXr+LYC4TyyxsYyKfglB7vt5GWD&#10;ibYDZ9RffCkChF2CCirv20RKV1Rk0M1sSxy8m+0M+iC7UuoOhwA3jVxE0bs0WHNYqLClQ0XF/fJj&#10;FOSfaeZP5+upX+Vl29j8e57apVKv03G/BuFp9P/hZ/tDK1jEMTzOhCMgt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HYFXxQAAANwAAAAPAAAAAAAAAAAAAAAAAJgCAABkcnMv&#10;ZG93bnJldi54bWxQSwUGAAAAAAQABAD1AAAAigMAAAAA&#10;" stroked="f">
              <v:path arrowok="t"/>
            </v:rect>
            <v:rect id="Rectangle 6" o:spid="_x0000_s1030" style="position:absolute;left:5605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7Kj8MA&#10;AADcAAAADwAAAGRycy9kb3ducmV2LnhtbESPQWvCQBSE7wX/w/KE3urGtBRJXUWkgreS1IPeHtnX&#10;JG32bdi31fjvuwXB4zDzzTDL9eh6daYgnWcD81kGirj2tuPGwOFz97QAJRHZYu+ZDFxJYL2aPCyx&#10;sP7CJZ2r2KhUwlKggTbGodBa6pYcyswPxMn78sFhTDI02ga8pHLX6zzLXrXDjtNCiwNtW6p/ql9n&#10;IK8+5p3Ya5kf379PXAXJqBRjHqfj5g1UpDHewzd6bxP3/AL/Z9IR0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7Kj8MAAADcAAAADwAAAAAAAAAAAAAAAACYAgAAZHJzL2Rv&#10;d25yZXYueG1sUEsFBgAAAAAEAAQA9QAAAIgDAAAAAA==&#10;" filled="f" strokecolor="#040907" strokeweight=".20319mm">
              <v:path arrowok="t"/>
            </v:rect>
            <v:rect id="Rectangle 7" o:spid="_x0000_s1031" style="position:absolute;left:5272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i8uMQA&#10;AADcAAAADwAAAGRycy9kb3ducmV2LnhtbESPQYvCMBSE7wv+h/AEb2uqokhtKiIounjR9bK31+bZ&#10;FpuX0sRa//1mYcHjMDPfMMm6N7XoqHWVZQWTcQSCOLe64kLB9Xv3uQThPLLG2jIpeJGDdTr4SDDW&#10;9sln6i6+EAHCLkYFpfdNLKXLSzLoxrYhDt7NtgZ9kG0hdYvPADe1nEbRQhqsOCyU2NC2pPx+eRgF&#10;2fF09vuv675bZkVT2+xncrJzpUbDfrMC4an37/B/+6AVTGdz+DsTj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4vLjEAAAA3AAAAA8AAAAAAAAAAAAAAAAAmAIAAGRycy9k&#10;b3ducmV2LnhtbFBLBQYAAAAABAAEAPUAAACJAwAAAAA=&#10;" stroked="f">
              <v:path arrowok="t"/>
            </v:rect>
            <v:rect id="Rectangle 8" o:spid="_x0000_s1032" style="position:absolute;left:5272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DxY8MA&#10;AADcAAAADwAAAGRycy9kb3ducmV2LnhtbESPQWvCQBSE74L/YXlCb2ZjCiKpq5Si0FtJ2oPeHtnX&#10;JG32bdi31fjvu4WCx2Hmm2G2+8kN6kJBes8GVlkOirjxtufWwMf7cbkBJRHZ4uCZDNxIYL+bz7ZY&#10;Wn/lii51bFUqYSnRQBfjWGotTUcOJfMjcfI+fXAYkwyttgGvqdwNusjztXbYc1rocKSXjprv+scZ&#10;KOq3VS/2VhWnw9eZ6yA5VWLMw2J6fgIVaYr38D/9ahP3uIa/M+kI6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DxY8MAAADcAAAADwAAAAAAAAAAAAAAAACYAgAAZHJzL2Rv&#10;d25yZXYueG1sUEsFBgAAAAAEAAQA9QAAAIgDAAAAAA==&#10;" filled="f" strokecolor="#040907" strokeweight=".20319mm">
              <v:path arrowok="t"/>
            </v:rect>
            <v:rect id="Rectangle 9" o:spid="_x0000_s1033" style="position:absolute;left:4954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aHVMQA&#10;AADcAAAADwAAAGRycy9kb3ducmV2LnhtbESPT4vCMBTE74LfITzBm6Yq/qFrFFlYUfGi62Vvr83b&#10;tti8lCbW+u2NIHgcZuY3zHLdmlI0VLvCsoLRMAJBnFpdcKbg8vszWIBwHlljaZkUPMjBetXtLDHW&#10;9s4nas4+EwHCLkYFufdVLKVLczLohrYiDt6/rQ36IOtM6hrvAW5KOY6imTRYcFjIsaLvnNLr+WYU&#10;JPvjyW8Pl22zSLKqtMnf6GinSvV77eYLhKfWf8Lv9k4rGE/m8DoTjo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mh1TEAAAA3AAAAA8AAAAAAAAAAAAAAAAAmAIAAGRycy9k&#10;b3ducmV2LnhtbFBLBQYAAAAABAAEAPUAAACJAwAAAAA=&#10;" stroked="f">
              <v:path arrowok="t"/>
            </v:rect>
            <v:rect id="Rectangle 10" o:spid="_x0000_s1034" style="position:absolute;left:4954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PAir8A&#10;AADcAAAADwAAAGRycy9kb3ducmV2LnhtbERPTUvDQBC9C/6HZQRvdtMIIrHbUkoL3iTRg96G7Jik&#10;zc6GnbVN/71zEDw+3vdqM4fRnCnJENnBclGAIW6jH7hz8PF+eHgGIxnZ4xiZHFxJYLO+vVlh5eOF&#10;azo3uTMawlKhgz7nqbJW2p4CyiJOxMp9xxQwK0yd9QkvGh5GWxbFkw04sDb0ONGup/bU/AQHZfO2&#10;HMRf6/Jzf/ziJklBtTh3fzdvX8BkmvO/+M/96tX3qGv1jB4Bu/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zc8CKvwAAANwAAAAPAAAAAAAAAAAAAAAAAJgCAABkcnMvZG93bnJl&#10;di54bWxQSwUGAAAAAAQABAD1AAAAhAMAAAAA&#10;" filled="f" strokecolor="#040907" strokeweight=".20319mm">
              <v:path arrowok="t"/>
            </v:rect>
            <v:rect id="Rectangle 11" o:spid="_x0000_s1035" style="position:absolute;left:3511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W2vcQA&#10;AADcAAAADwAAAGRycy9kb3ducmV2LnhtbESPQYvCMBSE7wv+h/AEb2uq4lKrUURQdPGi68Xba/Ns&#10;i81LaWKt/94sLOxxmJlvmMWqM5VoqXGlZQWjYQSCOLO65FzB5Wf7GYNwHlljZZkUvMjBatn7WGCi&#10;7ZNP1J59LgKEXYIKCu/rREqXFWTQDW1NHLybbQz6IJtc6gafAW4qOY6iL2mw5LBQYE2bgrL7+WEU&#10;pIfjye++L7s2TvO6sul1dLRTpQb9bj0H4anz/+G/9l4rGE9m8HsmHAG5f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1tr3EAAAA3AAAAA8AAAAAAAAAAAAAAAAAmAIAAGRycy9k&#10;b3ducmV2LnhtbFBLBQYAAAAABAAEAPUAAACJAwAAAAA=&#10;" stroked="f">
              <v:path arrowok="t"/>
            </v:rect>
            <v:rect id="Rectangle 12" o:spid="_x0000_s1036" style="position:absolute;left:3511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O/8b8A&#10;AADcAAAADwAAAGRycy9kb3ducmV2LnhtbERPTUvDQBC9C/6HZQRvdtMgIrHbUkoL3iTRg96G7Jik&#10;zc6GnbVN/71zEDw+3vdqM4fRnCnJENnBclGAIW6jH7hz8PF+eHgGIxnZ4xiZHFxJYLO+vVlh5eOF&#10;azo3uTMawlKhgz7nqbJW2p4CyiJOxMp9xxQwK0yd9QkvGh5GWxbFkw04sDb0ONGup/bU/AQHZfO2&#10;HMRf6/Jzf/ziJklBtTh3fzdvX8BkmvO/+M/96tX3qPP1jB4Bu/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A7/xvwAAANwAAAAPAAAAAAAAAAAAAAAAAJgCAABkcnMvZG93bnJl&#10;di54bWxQSwUGAAAAAAQABAD1AAAAhAMAAAAA&#10;" filled="f" strokecolor="#040907" strokeweight=".20319mm">
              <v:path arrowok="t"/>
            </v:rect>
            <v:rect id="Rectangle 13" o:spid="_x0000_s1037" style="position:absolute;left:3188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XJxsUA&#10;AADcAAAADwAAAGRycy9kb3ducmV2LnhtbESPQWvCQBSE7wX/w/KE3uomYkuIriJCxZZc1Fy8vWSf&#10;STD7NmS3Sfrvu4VCj8PMfMNsdpNpxUC9aywriBcRCOLS6oYrBfn1/SUB4TyyxtYyKfgmB7vt7GmD&#10;qbYjn2m4+EoECLsUFdTed6mUrqzJoFvYjjh4d9sb9EH2ldQ9jgFuWrmMojdpsOGwUGNHh5rKx+XL&#10;KCg+srM/fubHISmqrrXFLc7sq1LP82m/BuFp8v/hv/ZJK1iuYvg9E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hcnGxQAAANwAAAAPAAAAAAAAAAAAAAAAAJgCAABkcnMv&#10;ZG93bnJldi54bWxQSwUGAAAAAAQABAD1AAAAigMAAAAA&#10;" stroked="f">
              <v:path arrowok="t"/>
            </v:rect>
            <v:rect id="Rectangle 14" o:spid="_x0000_s1038" style="position:absolute;left:3188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2EHcIA&#10;AADcAAAADwAAAGRycy9kb3ducmV2LnhtbESPQWvCQBSE7wX/w/KE3urGUKREVyliwZsketDbI/ua&#10;pM2+Dfu2Gv99tyD0OMx8M8xqM7peXSlI59nAfJaBIq697bgxcDp+vLyBkohssfdMBu4ksFlPnlZY&#10;WH/jkq5VbFQqYSnQQBvjUGgtdUsOZeYH4uR9+uAwJhkabQPeUrnrdZ5lC+2w47TQ4kDblurv6scZ&#10;yKvDvBN7L/Pz7uvCVZCMSjHmeTq+L0FFGuN/+EHvbeJec/g7k46AXv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nYQdwgAAANwAAAAPAAAAAAAAAAAAAAAAAJgCAABkcnMvZG93&#10;bnJldi54bWxQSwUGAAAAAAQABAD1AAAAhwMAAAAA&#10;" filled="f" strokecolor="#040907" strokeweight=".20319mm">
              <v:path arrowok="t"/>
            </v:rect>
            <v:rect id="Rectangle 15" o:spid="_x0000_s1039" style="position:absolute;left:3846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vyKsMA&#10;AADcAAAADwAAAGRycy9kb3ducmV2LnhtbESPT4vCMBTE74LfITzBm6b+RbpGkYUVFS+6Xvb22rxt&#10;i81LaWKt394IgsdhZn7DLNetKUVDtSssKxgNIxDEqdUFZwouvz+DBQjnkTWWlknBgxysV93OEmNt&#10;73yi5uwzESDsYlSQe1/FUro0J4NuaCvi4P3b2qAPss6krvEe4KaU4yiaS4MFh4UcK/rOKb2eb0ZB&#10;sj+e/PZw2TaLJKtKm/yNjnamVL/Xbr5AeGr9J/xu77SC8XQCrzPh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vyKsMAAADcAAAADwAAAAAAAAAAAAAAAACYAgAAZHJzL2Rv&#10;d25yZXYueG1sUEsFBgAAAAAEAAQA9QAAAIgDAAAAAA==&#10;" stroked="f">
              <v:path arrowok="t"/>
            </v:rect>
            <v:rect id="Rectangle 16" o:spid="_x0000_s1040" style="position:absolute;left:3846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i58sIA&#10;AADcAAAADwAAAGRycy9kb3ducmV2LnhtbESPQWvCQBSE7wX/w/IEb3VjkFJSVxFR6E2S9qC3R/Y1&#10;SZt9G/ZtNf57Vyj0OMx8M8xqM7peXShI59nAYp6BIq697bgx8PlxeH4FJRHZYu+ZDNxIYLOePK2w&#10;sP7KJV2q2KhUwlKggTbGodBa6pYcytwPxMn78sFhTDI02ga8pnLX6zzLXrTDjtNCiwPtWqp/ql9n&#10;IK+Oi07srcxP++8zV0EyKsWY2XTcvoGKNMb/8B/9bhO3XMLjTDoCe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OLnywgAAANwAAAAPAAAAAAAAAAAAAAAAAJgCAABkcnMvZG93&#10;bnJldi54bWxQSwUGAAAAAAQABAD1AAAAhwMAAAAA&#10;" filled="f" strokecolor="#040907" strokeweight=".20319mm">
              <v:path arrowok="t"/>
            </v:rect>
            <v:rect id="Rectangle 17" o:spid="_x0000_s1041" style="position:absolute;left:2862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7PxcQA&#10;AADcAAAADwAAAGRycy9kb3ducmV2LnhtbESPQYvCMBSE7wv+h/AEb2uqqEhtKiIounjR9bK31+bZ&#10;FpuX0sRa//1mYcHjMDPfMMm6N7XoqHWVZQWTcQSCOLe64kLB9Xv3uQThPLLG2jIpeJGDdTr4SDDW&#10;9sln6i6+EAHCLkYFpfdNLKXLSzLoxrYhDt7NtgZ9kG0hdYvPADe1nEbRQhqsOCyU2NC2pPx+eRgF&#10;2fF09vuv675bZkVT2+xncrJzpUbDfrMC4an37/B/+6AVTGdz+DsTj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+z8XEAAAA3AAAAA8AAAAAAAAAAAAAAAAAmAIAAGRycy9k&#10;b3ducmV2LnhtbFBLBQYAAAAABAAEAPUAAACJAwAAAAA=&#10;" stroked="f">
              <v:path arrowok="t"/>
            </v:rect>
            <v:rect id="Rectangle 18" o:spid="_x0000_s1042" style="position:absolute;left:2862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aCHsMA&#10;AADcAAAADwAAAGRycy9kb3ducmV2LnhtbESPQWvCQBSE74L/YXlCb2ZjKCKpq5Si0FtJ2oPeHtnX&#10;JG32bdi31fjvu4WCx2Hmm2G2+8kN6kJBes8GVlkOirjxtufWwMf7cbkBJRHZ4uCZDNxIYL+bz7ZY&#10;Wn/lii51bFUqYSnRQBfjWGotTUcOJfMjcfI+fXAYkwyttgGvqdwNusjztXbYc1rocKSXjprv+scZ&#10;KOq3VS/2VhWnw9eZ6yA5VWLMw2J6fgIVaYr38D/9ahP3uIa/M+kI6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aCHsMAAADcAAAADwAAAAAAAAAAAAAAAACYAgAAZHJzL2Rv&#10;d25yZXYueG1sUEsFBgAAAAAEAAQA9QAAAIgDAAAAAA==&#10;" filled="f" strokecolor="#040907" strokeweight=".20319mm">
              <v:path arrowok="t"/>
            </v:rect>
            <v:rect id="Rectangle 19" o:spid="_x0000_s1043" style="position:absolute;left:2534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D0KcQA&#10;AADcAAAADwAAAGRycy9kb3ducmV2LnhtbESPT4vCMBTE74LfITzBm6aK/+gaRRZWVLzoetnba/O2&#10;LTYvpYm1fnsjCB6HmfkNs1y3phQN1a6wrGA0jEAQp1YXnCm4/P4MFiCcR9ZYWiYFD3KwXnU7S4y1&#10;vfOJmrPPRICwi1FB7n0VS+nSnAy6oa2Ig/dva4M+yDqTusZ7gJtSjqNoJg0WHBZyrOg7p/R6vhkF&#10;yf548tvDZdsskqwqbfI3OtqpUv1eu/kC4an1n/C7vdMKxpM5vM6E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g9CnEAAAA3AAAAA8AAAAAAAAAAAAAAAAAmAIAAGRycy9k&#10;b3ducmV2LnhtbFBLBQYAAAAABAAEAPUAAACJAwAAAAA=&#10;" stroked="f">
              <v:path arrowok="t"/>
            </v:rect>
            <v:rect id="Rectangle 20" o:spid="_x0000_s1044" style="position:absolute;left:2534;top:1111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Wz978A&#10;AADcAAAADwAAAGRycy9kb3ducmV2LnhtbERPTUvDQBC9C/6HZQRvdtMgIrHbUkoL3iTRg96G7Jik&#10;zc6GnbVN/71zEDw+3vdqM4fRnCnJENnBclGAIW6jH7hz8PF+eHgGIxnZ4xiZHFxJYLO+vVlh5eOF&#10;azo3uTMawlKhgz7nqbJW2p4CyiJOxMp9xxQwK0yd9QkvGh5GWxbFkw04sDb0ONGup/bU/AQHZfO2&#10;HMRf6/Jzf/ziJklBtTh3fzdvX8BkmvO/+M/96tX3qGv1jB4Bu/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dbP3vwAAANwAAAAPAAAAAAAAAAAAAAAAAJgCAABkcnMvZG93bnJl&#10;di54bWxQSwUGAAAAAAQABAD1AAAAhAMAAAAA&#10;" filled="f" strokecolor="#040907" strokeweight=".20319mm">
              <v:path arrowok="t"/>
            </v:rect>
            <v:shape id="Freeform 21" o:spid="_x0000_s1045" style="position:absolute;left:4144;top:1275;width:129;height:20;visibility:visible;mso-wrap-style:square;v-text-anchor:top" coordsize="12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RUTMQA&#10;AADcAAAADwAAAGRycy9kb3ducmV2LnhtbESP3WrCQBSE7wu+w3KE3ulGKSVGV1GhUAmtvw9wzB6T&#10;YPZs2F01fftuQejlMPPNMLNFZxpxJ+drywpGwwQEcWF1zaWC0/FjkILwAVljY5kU/JCHxbz3MsNM&#10;2wfv6X4IpYgl7DNUUIXQZlL6oiKDfmhb4uhdrDMYonSl1A4fsdw0cpwk79JgzXGhwpbWFRXXw80o&#10;GG/11zHf5Od0l+6+25V3TX5ySr32u+UURKAu/Ief9KeO3NsE/s7EI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EVEzEAAAA3AAAAA8AAAAAAAAAAAAAAAAAmAIAAGRycy9k&#10;b3ducmV2LnhtbFBLBQYAAAAABAAEAPUAAACJAwAAAAA=&#10;" path="m,l129,e" filled="f" strokecolor="white" strokeweight=".91122mm">
              <v:path arrowok="t" o:connecttype="custom" o:connectlocs="0,0;129,0" o:connectangles="0,0"/>
            </v:shape>
            <v:rect id="Rectangle 22" o:spid="_x0000_s1046" style="position:absolute;left:4144;top:1250;width:129;height: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opLL8A&#10;AADcAAAADwAAAGRycy9kb3ducmV2LnhtbERPTUvDQBC9C/6HZQRvdtOAIrHbUkoL3iTRg96G7Jik&#10;zc6GnbVN/71zEDw+3vdqM4fRnCnJENnBclGAIW6jH7hz8PF+eHgGIxnZ4xiZHFxJYLO+vVlh5eOF&#10;azo3uTMawlKhgz7nqbJW2p4CyiJOxMp9xxQwK0yd9QkvGh5GWxbFkw04sDb0ONGup/bU/AQHZfO2&#10;HMRf6/Jzf/ziJklBtTh3fzdvX8BkmvO/+M/96tX3qPP1jB4Bu/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2iksvwAAANwAAAAPAAAAAAAAAAAAAAAAAJgCAABkcnMvZG93bnJl&#10;di54bWxQSwUGAAAAAAQABAD1AAAAhAMAAAAA&#10;" filled="f" strokecolor="#040907" strokeweight=".20319mm">
              <v:path arrowok="t"/>
            </v:rect>
            <w10:wrap anchorx="page"/>
          </v:group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az 1" o:spid="_x0000_i1025" type="#_x0000_t75" style="width:127.5pt;height:36.75pt;visibility:visible">
            <v:imagedata r:id="rId4" o:title=""/>
          </v:shape>
        </w:pict>
      </w:r>
    </w:p>
    <w:p w:rsidR="00D94FE2" w:rsidRDefault="00D94FE2">
      <w:pPr>
        <w:kinsoku w:val="0"/>
        <w:overflowPunct w:val="0"/>
        <w:spacing w:before="12" w:line="280" w:lineRule="exact"/>
        <w:rPr>
          <w:sz w:val="28"/>
          <w:szCs w:val="28"/>
        </w:rPr>
      </w:pPr>
    </w:p>
    <w:p w:rsidR="00D94FE2" w:rsidRDefault="00D94FE2">
      <w:pPr>
        <w:pStyle w:val="Heading2"/>
        <w:kinsoku w:val="0"/>
        <w:overflowPunct w:val="0"/>
        <w:rPr>
          <w:b w:val="0"/>
          <w:bCs w:val="0"/>
          <w:color w:val="000000"/>
        </w:rPr>
      </w:pPr>
      <w:r>
        <w:rPr>
          <w:noProof/>
        </w:rPr>
        <w:pict>
          <v:group id="Group 23" o:spid="_x0000_s1047" style="position:absolute;left:0;text-align:left;margin-left:33.45pt;margin-top:21.05pt;width:407.25pt;height:46.25pt;z-index:-251670016;mso-position-horizontal-relative:page" coordorigin="669,421" coordsize="8145,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" o:allowincell="f">
            <v:rect id="Rectangle 24" o:spid="_x0000_s1048" style="position:absolute;left:684;top:435;width:8115;height:89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cfvsUA&#10;AADcAAAADwAAAGRycy9kb3ducmV2LnhtbESPT2vCQBTE74LfYXmCN7PxD0VTV1FByaEUGj30+Mi+&#10;ZlOzb0N21fjtu4VCj8PM/IZZb3vbiDt1vnasYJqkIIhLp2uuFFzOx8kShA/IGhvHpOBJHrab4WCN&#10;mXYP/qB7ESoRIewzVGBCaDMpfWnIok9cSxy9L9dZDFF2ldQdPiLcNnKWpi/SYs1xwWBLB0PltbhZ&#10;BafTU3/P6Vpc9nku35bv+aI1n0qNR/3uFUSgPvyH/9q5VjCbruD3TDw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Bx++xQAAANwAAAAPAAAAAAAAAAAAAAAAAJgCAABkcnMv&#10;ZG93bnJldi54bWxQSwUGAAAAAAQABAD1AAAAigMAAAAA&#10;" filled="f" strokeweight="1.44pt">
              <v:path arrowok="t"/>
            </v:rect>
            <v:rect id="Rectangle 25" o:spid="_x0000_s1049" style="position:absolute;left:7668;top:55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J/cIA&#10;AADcAAAADwAAAGRycy9kb3ducmV2LnhtbERPTWvCQBC9F/wPywje6iYBi6SuIoKhlVyiXnqbZKdJ&#10;aHY2ZNcY/333IHh8vO/NbjKdGGlwrWUF8TICQVxZ3XKt4Ho5vq9BOI+ssbNMCh7kYLedvW0w1fbO&#10;BY1nX4sQwi5FBY33fSqlqxoy6Ja2Jw7crx0M+gCHWuoB7yHcdDKJog9psOXQ0GBPh4aqv/PNKCi/&#10;88Jnp2s2rsu672z5E+d2pdRiPu0/QXia/Ev8dH9pBUkS5ocz4QjI7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on9wgAAANwAAAAPAAAAAAAAAAAAAAAAAJgCAABkcnMvZG93&#10;bnJldi54bWxQSwUGAAAAAAQABAD1AAAAhwMAAAAA&#10;" stroked="f">
              <v:path arrowok="t"/>
            </v:rect>
            <v:rect id="Rectangle 26" o:spid="_x0000_s1050" style="position:absolute;left:7937;top:55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osZsQA&#10;AADcAAAADwAAAGRycy9kb3ducmV2LnhtbESPQYvCMBSE78L+h/AW9qZpCytSjSILK654UXvx9to8&#10;22LzUppYu//eCILHYWa+YRarwTSip87VlhXEkwgEcWF1zaWC7PQ7noFwHlljY5kU/JOD1fJjtMBU&#10;2zsfqD/6UgQIuxQVVN63qZSuqMigm9iWOHgX2xn0QXal1B3eA9w0MomiqTRYc1iosKWfiorr8WYU&#10;5H/7g9/ssk0/y8u2sfk53ttvpb4+h/UchKfBv8Ov9lYrSJIY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aLGbEAAAA3AAAAA8AAAAAAAAAAAAAAAAAmAIAAGRycy9k&#10;b3ducmV2LnhtbFBLBQYAAAAABAAEAPUAAACJAwAAAAA=&#10;" stroked="f">
              <v:path arrowok="t"/>
            </v:rect>
            <v:rect id="Rectangle 27" o:spid="_x0000_s1051" style="position:absolute;left:8207;top:55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iyEcQA&#10;AADcAAAADwAAAGRycy9kb3ducmV2LnhtbESPT4vCMBTE7wt+h/CEva1pC4pUYxFBWRcv/rl4e22e&#10;bbF5KU22dr/9RhA8DjPzG2aZDaYRPXWutqwgnkQgiAuray4VXM7brzkI55E1NpZJwR85yFajjyWm&#10;2j74SP3JlyJA2KWooPK+TaV0RUUG3cS2xMG72c6gD7Irpe7wEeCmkUkUzaTBmsNChS1tKirup1+j&#10;IN8fjn73c9n187xsG5tf44OdKvU5HtYLEJ4G/w6/2t9aQZIk8DwTj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IshHEAAAA3AAAAA8AAAAAAAAAAAAAAAAAmAIAAGRycy9k&#10;b3ducmV2LnhtbFBLBQYAAAAABAAEAPUAAACJAwAAAAA=&#10;" stroked="f">
              <v:path arrowok="t"/>
            </v:rect>
            <v:rect id="Rectangle 28" o:spid="_x0000_s1052" style="position:absolute;left:8476;top:55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QXisQA&#10;AADcAAAADwAAAGRycy9kb3ducmV2LnhtbESPQYvCMBSE78L+h/AWvGlqF0W6RlkWlFW8WL3s7bV5&#10;tsXmpTSx1n9vBMHjMDPfMItVb2rRUesqywom4wgEcW51xYWC03E9moNwHlljbZkU3MnBavkxWGCi&#10;7Y0P1KW+EAHCLkEFpfdNIqXLSzLoxrYhDt7ZtgZ9kG0hdYu3ADe1jKNoJg1WHBZKbOi3pPySXo2C&#10;bLs/+M3utOnmWdHUNvuf7O1UqeFn//MNwlPv3+FX+08riOMv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EF4rEAAAA3AAAAA8AAAAAAAAAAAAAAAAAmAIAAGRycy9k&#10;b3ducmV2LnhtbFBLBQYAAAAABAAEAPUAAACJAwAAAAA=&#10;" stroked="f">
              <v:path arrowok="t"/>
            </v:rect>
            <v:rect id="Rectangle 29" o:spid="_x0000_s1053" style="position:absolute;left:7668;top:90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2P/sQA&#10;AADcAAAADwAAAGRycy9kb3ducmV2LnhtbESPQYvCMBSE78L+h/AWvGlqWUW6RlkWlFW8WL3s7bV5&#10;tsXmpTSx1n9vBMHjMDPfMItVb2rRUesqywom4wgEcW51xYWC03E9moNwHlljbZkU3MnBavkxWGCi&#10;7Y0P1KW+EAHCLkEFpfdNIqXLSzLoxrYhDt7ZtgZ9kG0hdYu3ADe1jKNoJg1WHBZKbOi3pPySXo2C&#10;bLs/+M3utOnmWdHUNvuf7O1UqeFn//MNwlPv3+FX+08riOMv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tj/7EAAAA3AAAAA8AAAAAAAAAAAAAAAAAmAIAAGRycy9k&#10;b3ducmV2LnhtbFBLBQYAAAAABAAEAPUAAACJAwAAAAA=&#10;" stroked="f">
              <v:path arrowok="t"/>
            </v:rect>
            <v:rect id="Rectangle 30" o:spid="_x0000_s1054" style="position:absolute;left:7937;top:90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EqZcQA&#10;AADcAAAADwAAAGRycy9kb3ducmV2LnhtbESPT4vCMBTE78J+h/AWvGlqQZFuU1kWFBUv/rns7bV5&#10;25ZtXkoTa/32RhA8DjPzGyZdDaYRPXWutqxgNo1AEBdW11wquJzXkyUI55E1NpZJwZ0crLKPUYqJ&#10;tjc+Un/ypQgQdgkqqLxvEyldUZFBN7UtcfD+bGfQB9mVUnd4C3DTyDiKFtJgzWGhwpZ+Kir+T1ej&#10;IN8djn6zv2z6ZV62jc1/Zwc7V2r8OXx/gfA0+Hf41d5qBXE8h+eZcARk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KmXEAAAA3AAAAA8AAAAAAAAAAAAAAAAAmAIAAGRycy9k&#10;b3ducmV2LnhtbFBLBQYAAAAABAAEAPUAAACJAwAAAAA=&#10;" stroked="f">
              <v:path arrowok="t"/>
            </v:rect>
            <v:rect id="Rectangle 31" o:spid="_x0000_s1055" style="position:absolute;left:8207;top:90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O0EsUA&#10;AADcAAAADwAAAGRycy9kb3ducmV2LnhtbESPQWuDQBSE74H+h+UVektWhUqw2UgpNLTFiyaX3p7u&#10;i0rct+Jujf332UChx2FmvmF2+WIGMdPkessK4k0EgrixuudWwen4vt6CcB5Z42CZFPySg3z/sNph&#10;pu2VS5or34oAYZehgs77MZPSNR0ZdBs7EgfvbCeDPsiplXrCa4CbQSZRlEqDPYeFDkd666i5VD9G&#10;Qf1ZlP7wdTrM27odB1t/x4V9VurpcXl9AeFp8f/hv/aHVpAkKdzPhCMg9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s7QSxQAAANwAAAAPAAAAAAAAAAAAAAAAAJgCAABkcnMv&#10;ZG93bnJldi54bWxQSwUGAAAAAAQABAD1AAAAigMAAAAA&#10;" stroked="f">
              <v:path arrowok="t"/>
            </v:rect>
            <v:rect id="Rectangle 32" o:spid="_x0000_s1056" style="position:absolute;left:8476;top:90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8RicQA&#10;AADcAAAADwAAAGRycy9kb3ducmV2LnhtbESPQYvCMBSE78L+h/AWvGlqYVW6RlkWlFW8WL3s7bV5&#10;tsXmpTSx1n9vBMHjMDPfMItVb2rRUesqywom4wgEcW51xYWC03E9moNwHlljbZkU3MnBavkxWGCi&#10;7Y0P1KW+EAHCLkEFpfdNIqXLSzLoxrYhDt7ZtgZ9kG0hdYu3ADe1jKNoKg1WHBZKbOi3pPySXo2C&#10;bLs/+M3utOnmWdHUNvuf7O2XUsPP/ucbhKfev8Ov9p9WEMczeJ4JR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/EYnEAAAA3AAAAA8AAAAAAAAAAAAAAAAAmAIAAGRycy9k&#10;b3ducmV2LnhtbFBLBQYAAAAABAAEAPUAAACJAwAAAAA=&#10;" stroked="f">
              <v:path arrowok="t"/>
            </v:rect>
            <v:rect id="Rectangle 33" o:spid="_x0000_s1057" style="position:absolute;left:7387;top:55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CF+8IA&#10;AADcAAAADwAAAGRycy9kb3ducmV2LnhtbERPTWvCQBC9F/wPywje6iYBi6SuIoKhlVyiXnqbZKdJ&#10;aHY2ZNcY/333IHh8vO/NbjKdGGlwrWUF8TICQVxZ3XKt4Ho5vq9BOI+ssbNMCh7kYLedvW0w1fbO&#10;BY1nX4sQwi5FBY33fSqlqxoy6Ja2Jw7crx0M+gCHWuoB7yHcdDKJog9psOXQ0GBPh4aqv/PNKCi/&#10;88Jnp2s2rsu672z5E+d2pdRiPu0/QXia/Ev8dH9pBUkS1oYz4QjI7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YIX7wgAAANwAAAAPAAAAAAAAAAAAAAAAAJgCAABkcnMvZG93&#10;bnJldi54bWxQSwUGAAAAAAQABAD1AAAAhwMAAAAA&#10;" stroked="f">
              <v:path arrowok="t"/>
            </v:rect>
            <v:rect id="Rectangle 34" o:spid="_x0000_s1058" style="position:absolute;left:7387;top:903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wgYMUA&#10;AADcAAAADwAAAGRycy9kb3ducmV2LnhtbESPQWvCQBSE7wX/w/IEb83GgMVGV5FCQ1u8qLn09pJ9&#10;JsHs25DdJum/7xYEj8PMfMNs95NpxUC9aywrWEYxCOLS6oYrBfnl/XkNwnlkja1lUvBLDva72dMW&#10;U21HPtFw9pUIEHYpKqi971IpXVmTQRfZjjh4V9sb9EH2ldQ9jgFuWpnE8Ys02HBYqLGjt5rK2/nH&#10;KCg+jyeffeXZsC6qrrXF9/JoV0ot5tNhA8LT5B/he/tDK0iSV/g/E46A3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LCBgxQAAANwAAAAPAAAAAAAAAAAAAAAAAJgCAABkcnMv&#10;ZG93bnJldi54bWxQSwUGAAAAAAQABAD1AAAAigMAAAAA&#10;" stroked="f">
              <v:path arrowok="t"/>
            </v:rect>
            <w10:wrap anchorx="page"/>
          </v:group>
        </w:pict>
      </w:r>
      <w:bookmarkStart w:id="0" w:name="Strona_1"/>
      <w:bookmarkEnd w:id="0"/>
      <w:r>
        <w:rPr>
          <w:color w:val="151616"/>
        </w:rPr>
        <w:t>Nr</w:t>
      </w:r>
      <w:r>
        <w:rPr>
          <w:color w:val="151616"/>
          <w:spacing w:val="-16"/>
        </w:rPr>
        <w:t xml:space="preserve"> </w:t>
      </w:r>
      <w:r>
        <w:rPr>
          <w:color w:val="151616"/>
        </w:rPr>
        <w:t>Merchanta</w:t>
      </w:r>
    </w:p>
    <w:p w:rsidR="00D94FE2" w:rsidRDefault="00D94FE2">
      <w:pPr>
        <w:kinsoku w:val="0"/>
        <w:overflowPunct w:val="0"/>
        <w:spacing w:before="4" w:line="150" w:lineRule="exact"/>
        <w:rPr>
          <w:sz w:val="15"/>
          <w:szCs w:val="15"/>
        </w:rPr>
      </w:pPr>
      <w:r>
        <w:br w:type="column"/>
      </w: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ind w:left="111"/>
        <w:rPr>
          <w:color w:val="000000"/>
          <w:sz w:val="40"/>
          <w:szCs w:val="40"/>
        </w:rPr>
      </w:pPr>
      <w:r>
        <w:rPr>
          <w:noProof/>
        </w:rPr>
        <w:pict>
          <v:group id="Group 35" o:spid="_x0000_s1059" style="position:absolute;left:0;text-align:left;margin-left:399.6pt;margin-top:32.8pt;width:184.1pt;height:23.85pt;z-index:-251668992;mso-position-horizontal-relative:page" coordorigin="7992,656" coordsize="3682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" o:allowincell="f">
            <v:rect id="Rectangle 36" o:spid="_x0000_s1060" style="position:absolute;left:7994;top:658;width:3677;height:4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XeZ8IA&#10;AADcAAAADwAAAGRycy9kb3ducmV2LnhtbESP0YrCMBRE3wX/IVzBN5tWXFe6piKKsI+71Q+4NNe2&#10;tLkpTazt328EYR+HmTnD7A+jacVAvastK0iiGARxYXXNpYLb9bLagXAeWWNrmRRM5OCQzWd7TLV9&#10;8i8NuS9FgLBLUUHlfZdK6YqKDLrIdsTBu9veoA+yL6Xu8RngppXrON5KgzWHhQo7OlVUNPnDKPi8&#10;5aeJkvvHz+Y8THRsHk7vSKnlYjx+gfA0+v/wu/2tFayTLbzOhCM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td5nwgAAANwAAAAPAAAAAAAAAAAAAAAAAJgCAABkcnMvZG93&#10;bnJldi54bWxQSwUGAAAAAAQABAD1AAAAhwMAAAAA&#10;" fillcolor="#818281" stroked="f">
              <v:path arrowok="t"/>
            </v:rect>
            <v:rect id="Rectangle 37" o:spid="_x0000_s1061" style="position:absolute;left:7994;top:658;width:3677;height:4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oPtsQA&#10;AADcAAAADwAAAGRycy9kb3ducmV2LnhtbESPQWvCQBCF74L/YRmhl6VuzEEldRUJCG0PFqPgdchO&#10;k9DsbMiuMf33XaHg8fHmfW/eZjfaVgzU+8axhsU8AUFcOtNwpeFyPryuQfiAbLB1TBp+ycNuO51s&#10;MDPuzicailCJCGGfoYY6hC5Typc1WfRz1xFH79v1FkOUfaVMj/cIt61Kk2SpLDYcG2rsKK+p/Clu&#10;Nr4hc5nv5XA1AT+/PtDK5TGVWr/Mxv0biEBjeB7/p9+NhnSxgseYSAC1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6D7bEAAAA3AAAAA8AAAAAAAAAAAAAAAAAmAIAAGRycy9k&#10;b3ducmV2LnhtbFBLBQYAAAAABAAEAPUAAACJAwAAAAA=&#10;" filled="f" strokecolor="#151616" strokeweight=".07619mm">
              <v:path arrowok="t"/>
            </v:rect>
            <w10:wrap anchorx="page"/>
          </v:group>
        </w:pict>
      </w:r>
      <w:r>
        <w:rPr>
          <w:b/>
          <w:bCs/>
          <w:i/>
          <w:iCs/>
          <w:color w:val="151616"/>
          <w:spacing w:val="-37"/>
          <w:sz w:val="40"/>
          <w:szCs w:val="40"/>
        </w:rPr>
        <w:t>F</w:t>
      </w:r>
      <w:r>
        <w:rPr>
          <w:b/>
          <w:bCs/>
          <w:i/>
          <w:iCs/>
          <w:color w:val="151616"/>
          <w:sz w:val="40"/>
          <w:szCs w:val="40"/>
        </w:rPr>
        <w:t>A</w:t>
      </w:r>
      <w:r>
        <w:rPr>
          <w:b/>
          <w:bCs/>
          <w:i/>
          <w:iCs/>
          <w:color w:val="151616"/>
          <w:spacing w:val="-23"/>
          <w:sz w:val="40"/>
          <w:szCs w:val="40"/>
        </w:rPr>
        <w:t xml:space="preserve"> </w:t>
      </w:r>
      <w:r>
        <w:rPr>
          <w:b/>
          <w:bCs/>
          <w:i/>
          <w:iCs/>
          <w:color w:val="151616"/>
          <w:sz w:val="40"/>
          <w:szCs w:val="40"/>
        </w:rPr>
        <w:t>- Formularz aplikacyjny eService S.A.</w:t>
      </w:r>
    </w:p>
    <w:p w:rsidR="00D94FE2" w:rsidRDefault="00D94FE2">
      <w:pPr>
        <w:kinsoku w:val="0"/>
        <w:overflowPunct w:val="0"/>
        <w:spacing w:before="7" w:line="170" w:lineRule="exact"/>
        <w:rPr>
          <w:sz w:val="17"/>
          <w:szCs w:val="17"/>
        </w:r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ind w:left="593"/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pict>
          <v:group id="Group 38" o:spid="_x0000_s1062" style="position:absolute;left:0;text-align:left;margin-left:444.9pt;margin-top:28.65pt;width:138.8pt;height:24.4pt;z-index:-251677184;mso-position-horizontal-relative:page" coordorigin="8898,573" coordsize="2776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" o:allowincell="f">
            <v:rect id="Rectangle 39" o:spid="_x0000_s1063" style="position:absolute;left:8900;top:576;width:2771;height:4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J9/8IA&#10;AADcAAAADwAAAGRycy9kb3ducmV2LnhtbESP3YrCMBSE74V9h3CEvdO0rj+lGkVcFrxcqw9waE5/&#10;sDkpTazt22+EBS+HmfmG2R0G04ieOldbVhDPIxDEudU1lwpu159ZAsJ5ZI2NZVIwkoPD/mOyw1Tb&#10;J1+oz3wpAoRdigoq79tUSpdXZNDNbUscvMJ2Bn2QXSl1h88AN41cRNFaGqw5LFTY0qmi/J49jILN&#10;LTuNFBer3+V3P9Lx/nA6IaU+p8NxC8LT4N/h//ZZK1jEX/A6E46A3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wn3/wgAAANwAAAAPAAAAAAAAAAAAAAAAAJgCAABkcnMvZG93&#10;bnJldi54bWxQSwUGAAAAAAQABAD1AAAAhwMAAAAA&#10;" fillcolor="#818281" stroked="f">
              <v:path arrowok="t"/>
            </v:rect>
            <v:rect id="Rectangle 40" o:spid="_x0000_s1064" style="position:absolute;left:8900;top:576;width:2771;height:4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iRwcQA&#10;AADcAAAADwAAAGRycy9kb3ducmV2LnhtbESPQWvCQBCF74L/YRmhl6VuDCKSuooEhLYHxSh4HbLT&#10;JDQ7G7JrTP99t1Dw+HjzvjdvsxttKwbqfeNYw2KegCAunWm40nC9HF7XIHxANtg6Jg0/5GG3nU42&#10;mBn34DMNRahEhLDPUEMdQpcp5cuaLPq564ij9+V6iyHKvlKmx0eE21alSbJSFhuODTV2lNdUfhd3&#10;G9+Qucz3criZgJ+nD7RydUyl1i+zcf8GItAYnsf/6XejIV0s4W9MJIDa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okcHEAAAA3AAAAA8AAAAAAAAAAAAAAAAAmAIAAGRycy9k&#10;b3ducmV2LnhtbFBLBQYAAAAABAAEAPUAAACJAwAAAAA=&#10;" filled="f" strokecolor="#151616" strokeweight=".07619mm">
              <v:path arrowok="t"/>
            </v:rect>
            <w10:wrap anchorx="page"/>
          </v:group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1" o:spid="_x0000_s1065" type="#_x0000_t202" style="position:absolute;left:0;text-align:left;margin-left:216.15pt;margin-top:-4.3pt;width:27.9pt;height:16pt;z-index:-25166694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38"/>
                    <w:gridCol w:w="65"/>
                    <w:gridCol w:w="238"/>
                  </w:tblGrid>
                  <w:tr w:rsidR="00D94FE2" w:rsidRPr="00E91C68">
                    <w:trPr>
                      <w:trHeight w:hRule="exact" w:val="308"/>
                    </w:trPr>
                    <w:tc>
                      <w:tcPr>
                        <w:tcW w:w="23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>
                        <w:bookmarkStart w:id="1" w:name="_GoBack"/>
                        <w:bookmarkEnd w:id="1"/>
                      </w:p>
                    </w:tc>
                    <w:tc>
                      <w:tcPr>
                        <w:tcW w:w="65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42" o:spid="_x0000_s1066" type="#_x0000_t202" style="position:absolute;left:0;text-align:left;margin-left:294.65pt;margin-top:-4.3pt;width:37.1pt;height:16pt;z-index:-25166592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PQsAIAALI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179"/>
                    <w:gridCol w:w="238"/>
                    <w:gridCol w:w="70"/>
                    <w:gridCol w:w="238"/>
                  </w:tblGrid>
                  <w:tr w:rsidR="00D94FE2" w:rsidRPr="00E91C68">
                    <w:trPr>
                      <w:trHeight w:hRule="exact" w:val="139"/>
                    </w:trPr>
                    <w:tc>
                      <w:tcPr>
                        <w:tcW w:w="179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70" w:type="dxa"/>
                        <w:vMerge w:val="restart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8" w:type="dxa"/>
                        <w:vMerge w:val="restart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169"/>
                    </w:trPr>
                    <w:tc>
                      <w:tcPr>
                        <w:tcW w:w="179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8" w:type="dxa"/>
                        <w:vMerge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70" w:type="dxa"/>
                        <w:vMerge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8" w:type="dxa"/>
                        <w:vMerge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43" o:spid="_x0000_s1067" type="#_x0000_t202" style="position:absolute;left:0;text-align:left;margin-left:334.65pt;margin-top:-4.3pt;width:42.3pt;height:16pt;z-index:-25166489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8"/>
                    <w:gridCol w:w="296"/>
                    <w:gridCol w:w="265"/>
                  </w:tblGrid>
                  <w:tr w:rsidR="00D94FE2" w:rsidRPr="00E91C68">
                    <w:trPr>
                      <w:trHeight w:hRule="exact" w:val="308"/>
                    </w:trPr>
                    <w:tc>
                      <w:tcPr>
                        <w:tcW w:w="26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96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5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44" o:spid="_x0000_s1068" type="#_x0000_t202" style="position:absolute;left:0;text-align:left;margin-left:463.15pt;margin-top:-4.3pt;width:115.6pt;height:15.6pt;z-index:-25166387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8"/>
                    <w:gridCol w:w="288"/>
                    <w:gridCol w:w="258"/>
                    <w:gridCol w:w="70"/>
                    <w:gridCol w:w="269"/>
                    <w:gridCol w:w="288"/>
                    <w:gridCol w:w="283"/>
                    <w:gridCol w:w="263"/>
                    <w:gridCol w:w="69"/>
                    <w:gridCol w:w="239"/>
                  </w:tblGrid>
                  <w:tr w:rsidR="00D94FE2" w:rsidRPr="00E91C68">
                    <w:trPr>
                      <w:trHeight w:hRule="exact" w:val="301"/>
                    </w:trPr>
                    <w:tc>
                      <w:tcPr>
                        <w:tcW w:w="26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5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70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3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3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69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9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b/>
          <w:bCs/>
          <w:color w:val="151616"/>
          <w:w w:val="105"/>
          <w:sz w:val="22"/>
          <w:szCs w:val="22"/>
        </w:rPr>
        <w:t>Sprawa</w:t>
      </w:r>
      <w:r>
        <w:rPr>
          <w:rFonts w:ascii="Arial" w:hAnsi="Arial" w:cs="Arial"/>
          <w:b/>
          <w:bCs/>
          <w:color w:val="151616"/>
          <w:spacing w:val="-12"/>
          <w:w w:val="105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151616"/>
          <w:w w:val="105"/>
          <w:sz w:val="22"/>
          <w:szCs w:val="22"/>
        </w:rPr>
        <w:t>nr</w:t>
      </w:r>
    </w:p>
    <w:p w:rsidR="00D94FE2" w:rsidRDefault="00D94FE2">
      <w:pPr>
        <w:kinsoku w:val="0"/>
        <w:overflowPunct w:val="0"/>
        <w:ind w:left="593"/>
        <w:jc w:val="center"/>
        <w:rPr>
          <w:rFonts w:ascii="Arial" w:hAnsi="Arial" w:cs="Arial"/>
          <w:color w:val="000000"/>
          <w:sz w:val="22"/>
          <w:szCs w:val="22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2" w:space="708" w:equalWidth="0">
            <w:col w:w="2720" w:space="1515"/>
            <w:col w:w="7058"/>
          </w:cols>
          <w:noEndnote/>
        </w:sectPr>
      </w:pPr>
    </w:p>
    <w:p w:rsidR="00D94FE2" w:rsidRDefault="00D94FE2">
      <w:pPr>
        <w:kinsoku w:val="0"/>
        <w:overflowPunct w:val="0"/>
        <w:spacing w:before="4" w:line="260" w:lineRule="exact"/>
        <w:rPr>
          <w:sz w:val="26"/>
          <w:szCs w:val="26"/>
        </w:rPr>
      </w:pPr>
    </w:p>
    <w:p w:rsidR="00D94FE2" w:rsidRDefault="00D94FE2">
      <w:pPr>
        <w:kinsoku w:val="0"/>
        <w:overflowPunct w:val="0"/>
        <w:spacing w:before="4" w:line="260" w:lineRule="exact"/>
        <w:rPr>
          <w:sz w:val="26"/>
          <w:szCs w:val="26"/>
        </w:rPr>
        <w:sectPr w:rsidR="00D94FE2">
          <w:type w:val="continuous"/>
          <w:pgSz w:w="12473" w:h="17020"/>
          <w:pgMar w:top="240" w:right="620" w:bottom="0" w:left="560" w:header="708" w:footer="708" w:gutter="0"/>
          <w:cols w:space="708" w:equalWidth="0">
            <w:col w:w="11293"/>
          </w:cols>
          <w:noEndnote/>
        </w:sectPr>
      </w:pPr>
    </w:p>
    <w:p w:rsidR="00D94FE2" w:rsidRDefault="00D94FE2">
      <w:pPr>
        <w:kinsoku w:val="0"/>
        <w:overflowPunct w:val="0"/>
        <w:spacing w:before="71"/>
        <w:ind w:left="248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pict>
          <v:shape id="Text Box 45" o:spid="_x0000_s1069" type="#_x0000_t202" style="position:absolute;left:0;text-align:left;margin-left:369.25pt;margin-top:-.15pt;width:66pt;height:31.95pt;z-index:-25166284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53"/>
                    <w:gridCol w:w="275"/>
                    <w:gridCol w:w="269"/>
                    <w:gridCol w:w="270"/>
                    <w:gridCol w:w="246"/>
                  </w:tblGrid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5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64"/>
                    </w:trPr>
                    <w:tc>
                      <w:tcPr>
                        <w:tcW w:w="253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5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5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sz w:val="16"/>
          <w:szCs w:val="16"/>
        </w:rPr>
        <w:t>Nazwisko i imię osob</w:t>
      </w:r>
      <w:r>
        <w:rPr>
          <w:rFonts w:ascii="Arial" w:hAnsi="Arial" w:cs="Arial"/>
          <w:spacing w:val="-12"/>
          <w:sz w:val="16"/>
          <w:szCs w:val="16"/>
        </w:rPr>
        <w:t>y</w:t>
      </w:r>
      <w:r>
        <w:rPr>
          <w:rFonts w:ascii="Arial" w:hAnsi="Arial" w:cs="Arial"/>
          <w:sz w:val="16"/>
          <w:szCs w:val="16"/>
        </w:rPr>
        <w:t>, która pozyskała</w:t>
      </w:r>
      <w:r>
        <w:rPr>
          <w:rFonts w:ascii="Arial" w:hAnsi="Arial" w:cs="Arial"/>
          <w:spacing w:val="-9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Akceptanta / numer</w:t>
      </w:r>
      <w:r>
        <w:rPr>
          <w:rFonts w:ascii="Arial" w:hAnsi="Arial" w:cs="Arial"/>
          <w:spacing w:val="-12"/>
          <w:sz w:val="16"/>
          <w:szCs w:val="16"/>
        </w:rPr>
        <w:t xml:space="preserve"> </w:t>
      </w:r>
      <w:r>
        <w:rPr>
          <w:rFonts w:ascii="Arial" w:hAnsi="Arial" w:cs="Arial"/>
          <w:color w:val="151616"/>
          <w:position w:val="-6"/>
          <w:sz w:val="20"/>
          <w:szCs w:val="20"/>
        </w:rPr>
        <w:t>......................................../</w:t>
      </w:r>
    </w:p>
    <w:p w:rsidR="00D94FE2" w:rsidRDefault="00D94FE2">
      <w:pPr>
        <w:tabs>
          <w:tab w:val="left" w:pos="4466"/>
        </w:tabs>
        <w:kinsoku w:val="0"/>
        <w:overflowPunct w:val="0"/>
        <w:spacing w:before="97"/>
        <w:ind w:left="248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pict>
          <v:shape id="Text Box 46" o:spid="_x0000_s1070" type="#_x0000_t202" style="position:absolute;left:0;text-align:left;margin-left:40.9pt;margin-top:55.7pt;width:535.95pt;height:31.85pt;z-index:-25166080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24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2"/>
                    <w:gridCol w:w="285"/>
                    <w:gridCol w:w="246"/>
                  </w:tblGrid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2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62"/>
                    </w:trPr>
                    <w:tc>
                      <w:tcPr>
                        <w:tcW w:w="22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2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sz w:val="16"/>
          <w:szCs w:val="16"/>
        </w:rPr>
        <w:t>Nazwisko i imię osob</w:t>
      </w:r>
      <w:r>
        <w:rPr>
          <w:rFonts w:ascii="Arial" w:hAnsi="Arial" w:cs="Arial"/>
          <w:spacing w:val="-12"/>
          <w:sz w:val="16"/>
          <w:szCs w:val="16"/>
        </w:rPr>
        <w:t>y</w:t>
      </w:r>
      <w:r>
        <w:rPr>
          <w:rFonts w:ascii="Arial" w:hAnsi="Arial" w:cs="Arial"/>
          <w:sz w:val="16"/>
          <w:szCs w:val="16"/>
        </w:rPr>
        <w:t>, która podpisała umowę / numer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color w:val="151616"/>
          <w:position w:val="-6"/>
          <w:sz w:val="20"/>
          <w:szCs w:val="20"/>
        </w:rPr>
        <w:t>......................................../</w:t>
      </w:r>
    </w:p>
    <w:p w:rsidR="00D94FE2" w:rsidRDefault="00D94FE2">
      <w:pPr>
        <w:kinsoku w:val="0"/>
        <w:overflowPunct w:val="0"/>
        <w:spacing w:before="17" w:line="220" w:lineRule="exact"/>
        <w:rPr>
          <w:sz w:val="22"/>
          <w:szCs w:val="22"/>
        </w:rPr>
      </w:pPr>
      <w:r>
        <w:br w:type="column"/>
      </w:r>
    </w:p>
    <w:p w:rsidR="00D94FE2" w:rsidRDefault="00D94FE2">
      <w:pPr>
        <w:pStyle w:val="Heading2"/>
        <w:kinsoku w:val="0"/>
        <w:overflowPunct w:val="0"/>
        <w:ind w:left="248"/>
        <w:rPr>
          <w:b w:val="0"/>
          <w:bCs w:val="0"/>
          <w:color w:val="000000"/>
        </w:rPr>
      </w:pPr>
      <w:r>
        <w:rPr>
          <w:noProof/>
        </w:rPr>
        <w:pict>
          <v:shape id="Text Box 47" o:spid="_x0000_s1071" type="#_x0000_t202" style="position:absolute;left:0;text-align:left;margin-left:507.4pt;margin-top:-4.15pt;width:71.35pt;height:15.95pt;z-index:-25166182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8"/>
                    <w:gridCol w:w="288"/>
                    <w:gridCol w:w="283"/>
                    <w:gridCol w:w="264"/>
                    <w:gridCol w:w="69"/>
                    <w:gridCol w:w="238"/>
                  </w:tblGrid>
                  <w:tr w:rsidR="00D94FE2" w:rsidRPr="00E91C68">
                    <w:trPr>
                      <w:trHeight w:hRule="exact" w:val="308"/>
                    </w:trPr>
                    <w:tc>
                      <w:tcPr>
                        <w:tcW w:w="26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3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69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color w:val="151616"/>
        </w:rPr>
        <w:t>Nr</w:t>
      </w:r>
      <w:r>
        <w:rPr>
          <w:color w:val="151616"/>
          <w:spacing w:val="-12"/>
        </w:rPr>
        <w:t xml:space="preserve"> </w:t>
      </w:r>
      <w:r>
        <w:rPr>
          <w:color w:val="151616"/>
        </w:rPr>
        <w:t>Umowy</w:t>
      </w:r>
    </w:p>
    <w:p w:rsidR="00D94FE2" w:rsidRDefault="00D94FE2">
      <w:pPr>
        <w:pStyle w:val="Heading2"/>
        <w:kinsoku w:val="0"/>
        <w:overflowPunct w:val="0"/>
        <w:ind w:left="248"/>
        <w:rPr>
          <w:b w:val="0"/>
          <w:bCs w:val="0"/>
          <w:color w:val="00000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2" w:space="708" w:equalWidth="0">
            <w:col w:w="6746" w:space="1419"/>
            <w:col w:w="3128"/>
          </w:cols>
          <w:noEndnote/>
        </w:sectPr>
      </w:pPr>
    </w:p>
    <w:p w:rsidR="00D94FE2" w:rsidRDefault="00D94FE2">
      <w:pPr>
        <w:kinsoku w:val="0"/>
        <w:overflowPunct w:val="0"/>
        <w:spacing w:before="8" w:line="180" w:lineRule="exact"/>
        <w:rPr>
          <w:sz w:val="18"/>
          <w:szCs w:val="18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028"/>
      </w:tblGrid>
      <w:tr w:rsidR="00D94FE2" w:rsidRPr="00E91C68">
        <w:trPr>
          <w:trHeight w:hRule="exact" w:val="1365"/>
        </w:trPr>
        <w:tc>
          <w:tcPr>
            <w:tcW w:w="110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94FE2" w:rsidRPr="00E91C68" w:rsidRDefault="00D94FE2">
            <w:pPr>
              <w:pStyle w:val="TableParagraph"/>
              <w:kinsoku w:val="0"/>
              <w:overflowPunct w:val="0"/>
              <w:spacing w:before="22"/>
              <w:ind w:left="127"/>
              <w:rPr>
                <w:rFonts w:ascii="Arial" w:hAnsi="Arial" w:cs="Arial"/>
              </w:rPr>
            </w:pPr>
            <w:r w:rsidRPr="00E91C68">
              <w:rPr>
                <w:rFonts w:ascii="Arial" w:hAnsi="Arial" w:cs="Arial"/>
                <w:b/>
                <w:bCs/>
                <w:u w:val="single"/>
              </w:rPr>
              <w:t>Dane</w:t>
            </w:r>
            <w:r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Pr="00E91C68">
              <w:rPr>
                <w:rFonts w:ascii="Arial" w:hAnsi="Arial" w:cs="Arial"/>
                <w:b/>
                <w:bCs/>
                <w:u w:val="single"/>
              </w:rPr>
              <w:t>Akceptanta</w:t>
            </w:r>
          </w:p>
          <w:p w:rsidR="00D94FE2" w:rsidRPr="00E91C68" w:rsidRDefault="00D94FE2">
            <w:pPr>
              <w:pStyle w:val="TableParagraph"/>
              <w:kinsoku w:val="0"/>
              <w:overflowPunct w:val="0"/>
              <w:spacing w:before="11"/>
              <w:ind w:left="126"/>
            </w:pPr>
            <w:r w:rsidRPr="00E91C68">
              <w:rPr>
                <w:rFonts w:ascii="Arial" w:hAnsi="Arial" w:cs="Arial"/>
                <w:b/>
                <w:bCs/>
                <w:sz w:val="16"/>
                <w:szCs w:val="16"/>
              </w:rPr>
              <w:t>Oficjalna nazwa</w:t>
            </w:r>
            <w:r w:rsidRPr="00E91C68">
              <w:rPr>
                <w:rFonts w:ascii="Arial" w:hAnsi="Arial" w:cs="Arial"/>
                <w:b/>
                <w:bCs/>
                <w:spacing w:val="-7"/>
                <w:sz w:val="16"/>
                <w:szCs w:val="16"/>
              </w:rPr>
              <w:t xml:space="preserve"> </w:t>
            </w:r>
            <w:r w:rsidRPr="00E91C6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Akceptanta (Do druku na fakturze </w:t>
            </w:r>
            <w:r w:rsidRPr="00E91C68">
              <w:rPr>
                <w:rFonts w:ascii="Arial" w:hAnsi="Arial" w:cs="Arial"/>
                <w:b/>
                <w:bCs/>
                <w:spacing w:val="-12"/>
                <w:sz w:val="16"/>
                <w:szCs w:val="16"/>
              </w:rPr>
              <w:t>VA</w:t>
            </w:r>
            <w:r w:rsidRPr="00E91C68">
              <w:rPr>
                <w:rFonts w:ascii="Arial" w:hAnsi="Arial" w:cs="Arial"/>
                <w:b/>
                <w:bCs/>
                <w:sz w:val="16"/>
                <w:szCs w:val="16"/>
              </w:rPr>
              <w:t>T)</w:t>
            </w:r>
          </w:p>
        </w:tc>
      </w:tr>
      <w:tr w:rsidR="00D94FE2" w:rsidRPr="00E91C68">
        <w:trPr>
          <w:trHeight w:hRule="exact" w:val="63"/>
        </w:trPr>
        <w:tc>
          <w:tcPr>
            <w:tcW w:w="110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D94FE2" w:rsidRPr="00E91C68" w:rsidRDefault="00D94FE2"/>
        </w:tc>
      </w:tr>
      <w:tr w:rsidR="00D94FE2" w:rsidRPr="00E91C68">
        <w:trPr>
          <w:trHeight w:hRule="exact" w:val="803"/>
        </w:trPr>
        <w:tc>
          <w:tcPr>
            <w:tcW w:w="110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94FE2" w:rsidRPr="00E91C68" w:rsidRDefault="00D94FE2">
            <w:pPr>
              <w:pStyle w:val="TableParagraph"/>
              <w:kinsoku w:val="0"/>
              <w:overflowPunct w:val="0"/>
              <w:spacing w:before="4"/>
              <w:ind w:left="129"/>
            </w:pPr>
            <w:r w:rsidRPr="00E91C68">
              <w:rPr>
                <w:rFonts w:ascii="Arial" w:hAnsi="Arial" w:cs="Arial"/>
                <w:b/>
                <w:bCs/>
                <w:u w:val="single"/>
              </w:rPr>
              <w:t>Nazwa</w:t>
            </w:r>
            <w:r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Pr="00E91C68">
              <w:rPr>
                <w:rFonts w:ascii="Arial" w:hAnsi="Arial" w:cs="Arial"/>
                <w:b/>
                <w:bCs/>
                <w:u w:val="single"/>
              </w:rPr>
              <w:t>Sieciowa</w:t>
            </w:r>
            <w:r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Pr="00E91C68">
              <w:rPr>
                <w:rFonts w:ascii="Arial" w:hAnsi="Arial" w:cs="Arial"/>
                <w:b/>
                <w:bCs/>
                <w:u w:val="single"/>
              </w:rPr>
              <w:t>Akceptanta</w:t>
            </w:r>
          </w:p>
        </w:tc>
      </w:tr>
      <w:tr w:rsidR="00D94FE2" w:rsidRPr="00E91C68">
        <w:trPr>
          <w:trHeight w:hRule="exact" w:val="76"/>
        </w:trPr>
        <w:tc>
          <w:tcPr>
            <w:tcW w:w="11028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:rsidR="00D94FE2" w:rsidRPr="00E91C68" w:rsidRDefault="00D94FE2"/>
        </w:tc>
      </w:tr>
      <w:tr w:rsidR="00D94FE2" w:rsidRPr="00E91C68">
        <w:trPr>
          <w:trHeight w:hRule="exact" w:val="601"/>
        </w:trPr>
        <w:tc>
          <w:tcPr>
            <w:tcW w:w="110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:rsidR="00D94FE2" w:rsidRPr="00E91C68" w:rsidRDefault="00D94FE2">
            <w:pPr>
              <w:pStyle w:val="TableParagraph"/>
              <w:kinsoku w:val="0"/>
              <w:overflowPunct w:val="0"/>
              <w:spacing w:before="2" w:line="160" w:lineRule="exact"/>
              <w:rPr>
                <w:sz w:val="16"/>
                <w:szCs w:val="16"/>
              </w:rPr>
            </w:pPr>
          </w:p>
          <w:p w:rsidR="00D94FE2" w:rsidRPr="00E91C68" w:rsidRDefault="00D94FE2">
            <w:pPr>
              <w:pStyle w:val="TableParagraph"/>
              <w:tabs>
                <w:tab w:val="left" w:pos="7541"/>
              </w:tabs>
              <w:kinsoku w:val="0"/>
              <w:overflowPunct w:val="0"/>
              <w:ind w:left="110"/>
            </w:pPr>
            <w:r w:rsidRPr="00E91C68">
              <w:rPr>
                <w:rFonts w:ascii="Arial" w:hAnsi="Arial" w:cs="Arial"/>
                <w:b/>
                <w:bCs/>
                <w:sz w:val="20"/>
                <w:szCs w:val="20"/>
              </w:rPr>
              <w:t>NIP:</w:t>
            </w:r>
            <w:r w:rsidRPr="00E91C68">
              <w:rPr>
                <w:rFonts w:ascii="Arial" w:hAnsi="Arial" w:cs="Arial"/>
                <w:b/>
                <w:bCs/>
                <w:sz w:val="20"/>
                <w:szCs w:val="20"/>
              </w:rPr>
              <w:tab/>
              <w:t>Regon:</w:t>
            </w:r>
          </w:p>
        </w:tc>
      </w:tr>
    </w:tbl>
    <w:p w:rsidR="00D94FE2" w:rsidRDefault="00D94FE2">
      <w:pPr>
        <w:kinsoku w:val="0"/>
        <w:overflowPunct w:val="0"/>
        <w:spacing w:before="6" w:line="110" w:lineRule="exact"/>
        <w:rPr>
          <w:sz w:val="11"/>
          <w:szCs w:val="11"/>
        </w:rPr>
      </w:pPr>
    </w:p>
    <w:p w:rsidR="00D94FE2" w:rsidRDefault="00D94FE2">
      <w:pPr>
        <w:kinsoku w:val="0"/>
        <w:overflowPunct w:val="0"/>
        <w:spacing w:before="66"/>
        <w:ind w:left="208"/>
        <w:rPr>
          <w:rFonts w:ascii="Arial" w:hAnsi="Arial" w:cs="Arial"/>
          <w:sz w:val="16"/>
          <w:szCs w:val="16"/>
        </w:rPr>
      </w:pPr>
      <w:r>
        <w:rPr>
          <w:noProof/>
        </w:rPr>
        <w:pict>
          <v:shape id="Text Box 48" o:spid="_x0000_s1072" type="#_x0000_t202" style="position:absolute;left:0;text-align:left;margin-left:40.9pt;margin-top:-59.95pt;width:294.3pt;height:14.45pt;z-index:-25165977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stswIAALM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7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47"/>
                  </w:tblGrid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49" o:spid="_x0000_s1073" type="#_x0000_t202" style="position:absolute;left:0;text-align:left;margin-left:66.65pt;margin-top:-28.85pt;width:132.7pt;height:14.5pt;z-index:-25165875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7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47"/>
                  </w:tblGrid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50" o:spid="_x0000_s1074" type="#_x0000_t202" style="position:absolute;left:0;text-align:left;margin-left:457.4pt;margin-top:-28.85pt;width:118.85pt;height:14.45pt;z-index:-25165772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46"/>
                    <w:gridCol w:w="268"/>
                    <w:gridCol w:w="269"/>
                    <w:gridCol w:w="268"/>
                    <w:gridCol w:w="266"/>
                    <w:gridCol w:w="269"/>
                    <w:gridCol w:w="269"/>
                    <w:gridCol w:w="269"/>
                    <w:gridCol w:w="247"/>
                  </w:tblGrid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51" o:spid="_x0000_s1075" type="#_x0000_t202" style="position:absolute;left:0;text-align:left;margin-left:67.4pt;margin-top:21pt;width:509pt;height:31.8pt;z-index:-25165670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24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92"/>
                    <w:gridCol w:w="247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9"/>
                    <w:gridCol w:w="269"/>
                    <w:gridCol w:w="270"/>
                    <w:gridCol w:w="269"/>
                    <w:gridCol w:w="269"/>
                    <w:gridCol w:w="270"/>
                    <w:gridCol w:w="269"/>
                    <w:gridCol w:w="263"/>
                    <w:gridCol w:w="285"/>
                    <w:gridCol w:w="246"/>
                  </w:tblGrid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2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62"/>
                    </w:trPr>
                    <w:tc>
                      <w:tcPr>
                        <w:tcW w:w="22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3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285"/>
                    </w:trPr>
                    <w:tc>
                      <w:tcPr>
                        <w:tcW w:w="22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3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4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sz w:val="14"/>
          <w:szCs w:val="14"/>
        </w:rPr>
        <w:t>Pan Pani</w:t>
      </w:r>
      <w:r>
        <w:rPr>
          <w:rFonts w:ascii="Arial" w:hAnsi="Arial" w:cs="Arial"/>
          <w:spacing w:val="35"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z w:val="16"/>
          <w:szCs w:val="16"/>
        </w:rPr>
        <w:t>Nazwisko i imię właściciela firmy uprawnionego do podpisania umowy:</w:t>
      </w:r>
    </w:p>
    <w:p w:rsidR="00D94FE2" w:rsidRDefault="00D94FE2">
      <w:pPr>
        <w:kinsoku w:val="0"/>
        <w:overflowPunct w:val="0"/>
        <w:spacing w:before="3" w:line="160" w:lineRule="exact"/>
        <w:rPr>
          <w:sz w:val="16"/>
          <w:szCs w:val="16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24"/>
        <w:gridCol w:w="269"/>
      </w:tblGrid>
      <w:tr w:rsidR="00D94FE2" w:rsidRPr="00E91C68">
        <w:trPr>
          <w:trHeight w:hRule="exact" w:val="285"/>
        </w:trPr>
        <w:tc>
          <w:tcPr>
            <w:tcW w:w="22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D94FE2" w:rsidRPr="00E91C68" w:rsidRDefault="00D94FE2"/>
        </w:tc>
        <w:tc>
          <w:tcPr>
            <w:tcW w:w="269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D94FE2" w:rsidRPr="00E91C68" w:rsidRDefault="00D94FE2"/>
        </w:tc>
      </w:tr>
      <w:tr w:rsidR="00D94FE2" w:rsidRPr="00E91C68">
        <w:trPr>
          <w:trHeight w:hRule="exact" w:val="62"/>
        </w:trPr>
        <w:tc>
          <w:tcPr>
            <w:tcW w:w="224" w:type="dxa"/>
            <w:tcBorders>
              <w:top w:val="single" w:sz="2" w:space="0" w:color="151616"/>
              <w:left w:val="nil"/>
              <w:bottom w:val="single" w:sz="2" w:space="0" w:color="151616"/>
              <w:right w:val="nil"/>
            </w:tcBorders>
          </w:tcPr>
          <w:p w:rsidR="00D94FE2" w:rsidRPr="00E91C68" w:rsidRDefault="00D94FE2"/>
        </w:tc>
        <w:tc>
          <w:tcPr>
            <w:tcW w:w="269" w:type="dxa"/>
            <w:tcBorders>
              <w:top w:val="single" w:sz="2" w:space="0" w:color="151616"/>
              <w:left w:val="nil"/>
              <w:bottom w:val="single" w:sz="2" w:space="0" w:color="151616"/>
              <w:right w:val="nil"/>
            </w:tcBorders>
          </w:tcPr>
          <w:p w:rsidR="00D94FE2" w:rsidRPr="00E91C68" w:rsidRDefault="00D94FE2"/>
        </w:tc>
      </w:tr>
      <w:tr w:rsidR="00D94FE2" w:rsidRPr="00E91C68">
        <w:trPr>
          <w:trHeight w:hRule="exact" w:val="285"/>
        </w:trPr>
        <w:tc>
          <w:tcPr>
            <w:tcW w:w="224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D94FE2" w:rsidRPr="00E91C68" w:rsidRDefault="00D94FE2"/>
        </w:tc>
        <w:tc>
          <w:tcPr>
            <w:tcW w:w="269" w:type="dxa"/>
            <w:tcBorders>
              <w:top w:val="single" w:sz="2" w:space="0" w:color="151616"/>
              <w:left w:val="single" w:sz="2" w:space="0" w:color="151616"/>
              <w:bottom w:val="single" w:sz="2" w:space="0" w:color="151616"/>
              <w:right w:val="single" w:sz="2" w:space="0" w:color="151616"/>
            </w:tcBorders>
          </w:tcPr>
          <w:p w:rsidR="00D94FE2" w:rsidRPr="00E91C68" w:rsidRDefault="00D94FE2"/>
        </w:tc>
      </w:tr>
    </w:tbl>
    <w:p w:rsidR="00D94FE2" w:rsidRDefault="00D94FE2">
      <w:pPr>
        <w:kinsoku w:val="0"/>
        <w:overflowPunct w:val="0"/>
        <w:spacing w:before="2" w:line="150" w:lineRule="exact"/>
        <w:rPr>
          <w:sz w:val="15"/>
          <w:szCs w:val="15"/>
        </w:r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space="708" w:equalWidth="0">
            <w:col w:w="11293"/>
          </w:cols>
          <w:noEndnote/>
        </w:sectPr>
      </w:pPr>
    </w:p>
    <w:p w:rsidR="00D94FE2" w:rsidRDefault="00D94FE2">
      <w:pPr>
        <w:kinsoku w:val="0"/>
        <w:overflowPunct w:val="0"/>
        <w:spacing w:before="49"/>
        <w:ind w:left="260"/>
        <w:rPr>
          <w:rFonts w:ascii="Arial" w:hAnsi="Arial" w:cs="Arial"/>
          <w:sz w:val="16"/>
          <w:szCs w:val="16"/>
        </w:rPr>
      </w:pPr>
      <w:r>
        <w:rPr>
          <w:noProof/>
        </w:rPr>
        <w:pict>
          <v:group id="Group 52" o:spid="_x0000_s1076" style="position:absolute;left:0;text-align:left;margin-left:33.4pt;margin-top:-72.05pt;width:552.95pt;height:64.75pt;z-index:-251673088;mso-position-horizontal-relative:page" coordorigin="668,-1441" coordsize="11059,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" o:allowincell="f">
            <v:rect id="Rectangle 53" o:spid="_x0000_s1077" style="position:absolute;left:683;top:-1426;width:11029;height:12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7p6sMA&#10;AADcAAAADwAAAGRycy9kb3ducmV2LnhtbERPTWvCQBC9C/0PyxS8mU1VxKau0gpKDiI09dDjkJ1m&#10;U7OzIbtq/PeuIHibx/ucxaq3jThT52vHCt6SFARx6XTNlYLDz2Y0B+EDssbGMSm4kofV8mWwwEy7&#10;C3/TuQiViCHsM1RgQmgzKX1pyKJPXEscuT/XWQwRdpXUHV5iuG3kOE1n0mLNscFgS2tD5bE4WQXb&#10;7VX/T+hYHL7yXO7m+3zaml+lhq/95weIQH14ih/uXMf57zO4PxMv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7p6sMAAADcAAAADwAAAAAAAAAAAAAAAACYAgAAZHJzL2Rv&#10;d25yZXYueG1sUEsFBgAAAAAEAAQA9QAAAIgDAAAAAA==&#10;" filled="f" strokeweight="1.44pt">
              <v:path arrowok="t"/>
            </v:rect>
            <v:rect id="Rectangle 54" o:spid="_x0000_s1078" style="position:absolute;left:1047;top:-987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W5EsEA&#10;AADcAAAADwAAAGRycy9kb3ducmV2LnhtbERPS4vCMBC+C/6HMII3TRV0tWsUERQVLz4ue5s2s23Z&#10;ZlKaWOu/N8KCt/n4nrNYtaYUDdWusKxgNIxAEKdWF5wpuF23gxkI55E1lpZJwZMcrJbdzgJjbR98&#10;pubiMxFC2MWoIPe+iqV0aU4G3dBWxIH7tbVBH2CdSV3jI4SbUo6jaCoNFhwacqxok1P6d7kbBcnh&#10;dPa7423XzJKsKm3yMzrZiVL9Xrv+BuGp9R/xv3uvw/z5F7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luRLBAAAA3AAAAA8AAAAAAAAAAAAAAAAAmAIAAGRycy9kb3du&#10;cmV2LnhtbFBLBQYAAAAABAAEAPUAAACGAwAAAAA=&#10;" stroked="f">
              <v:path arrowok="t"/>
            </v:rect>
            <v:rect id="Rectangle 55" o:spid="_x0000_s1079" style="position:absolute;left:778;top:-987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otYMUA&#10;AADcAAAADwAAAGRycy9kb3ducmV2LnhtbESPT2vCQBDF7wW/wzKCt7qxYNHoKiIoWrz45+Jtkh2T&#10;YHY2ZLcx/fadQ6G3Gd6b936zXPeuVh21ofJsYDJOQBHn3lZcGLhdd+8zUCEiW6w9k4EfCrBeDd6W&#10;mFr/4jN1l1goCeGQooEyxibVOuQlOQxj3xCL9vCtwyhrW2jb4kvCXa0/kuRTO6xYGkpsaFtS/rx8&#10;OwPZ8XSO+6/bvptlRVP77D45+akxo2G/WYCK1Md/89/1wQr+XGj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+i1gxQAAANwAAAAPAAAAAAAAAAAAAAAAAJgCAABkcnMv&#10;ZG93bnJldi54bWxQSwUGAAAAAAQABAD1AAAAigMAAAAA&#10;" stroked="f">
              <v:path arrowok="t"/>
            </v:rect>
            <v:rect id="Rectangle 56" o:spid="_x0000_s1080" style="position:absolute;left:1047;top:-640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aI+8MA&#10;AADcAAAADwAAAGRycy9kb3ducmV2LnhtbERPS2uDQBC+F/Iflin01qwJtBjjGkog0gYveVxyG92p&#10;St1Zcbdq/322UOhtPr7npLvZdGKkwbWWFayWEQjiyuqWawXXy+E5BuE8ssbOMin4IQe7bPGQYqLt&#10;xCcaz74WIYRdggoa7/tESlc1ZNAtbU8cuE87GPQBDrXUA04h3HRyHUWv0mDLoaHBnvYNVV/nb6Og&#10;/ChOPj9e8zEu676z5W1V2Belnh7nty0IT7P/F/+533WYv9n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aI+8MAAADcAAAADwAAAAAAAAAAAAAAAACYAgAAZHJzL2Rv&#10;d25yZXYueG1sUEsFBgAAAAAEAAQA9QAAAIgDAAAAAA==&#10;" stroked="f">
              <v:path arrowok="t"/>
            </v:rect>
            <v:rect id="Rectangle 57" o:spid="_x0000_s1081" style="position:absolute;left:778;top:-640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PVncQA&#10;AADcAAAADwAAAGRycy9kb3ducmV2LnhtbESPT2vCQBTE74V+h+UVvDUbCxWJWaUUKlZy8c/F20v2&#10;mQSzb0N2TeK3dwXB4zAzv2HS1Wga0VPnassKplEMgriwuuZSwfHw9zkH4TyyxsYyKbiRg9Xy/S3F&#10;RNuBd9TvfSkChF2CCirv20RKV1Rk0EW2JQ7e2XYGfZBdKXWHQ4CbRn7F8UwarDksVNjSb0XFZX81&#10;CvL/bOfX2+O6n+dl29j8NM3st1KTj/FnAcLT6F/hZ3ujFQQiPM6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j1Z3EAAAA3AAAAA8AAAAAAAAAAAAAAAAAmAIAAGRycy9k&#10;b3ducmV2LnhtbFBLBQYAAAAABAAEAPUAAACJAwAAAAA=&#10;" stroked="f">
              <v:path arrowok="t"/>
            </v:rect>
            <w10:wrap anchorx="page"/>
          </v:group>
        </w:pict>
      </w:r>
      <w:r>
        <w:rPr>
          <w:rFonts w:ascii="Arial" w:hAnsi="Arial" w:cs="Arial"/>
          <w:b/>
          <w:bCs/>
          <w:u w:val="single"/>
        </w:rPr>
        <w:t>Siedziba Akceptanta</w:t>
      </w:r>
      <w:r>
        <w:rPr>
          <w:rFonts w:ascii="Arial" w:hAnsi="Arial" w:cs="Arial"/>
          <w:b/>
          <w:bCs/>
          <w:spacing w:val="-23"/>
          <w:u w:val="single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(Do druku na fakturze </w:t>
      </w:r>
      <w:r>
        <w:rPr>
          <w:rFonts w:ascii="Arial" w:hAnsi="Arial" w:cs="Arial"/>
          <w:spacing w:val="-12"/>
          <w:sz w:val="16"/>
          <w:szCs w:val="16"/>
        </w:rPr>
        <w:t>VA</w:t>
      </w:r>
      <w:r>
        <w:rPr>
          <w:rFonts w:ascii="Arial" w:hAnsi="Arial" w:cs="Arial"/>
          <w:sz w:val="16"/>
          <w:szCs w:val="16"/>
        </w:rPr>
        <w:t>T)</w:t>
      </w:r>
    </w:p>
    <w:p w:rsidR="00D94FE2" w:rsidRDefault="00D94FE2">
      <w:pPr>
        <w:kinsoku w:val="0"/>
        <w:overflowPunct w:val="0"/>
        <w:spacing w:before="7" w:line="190" w:lineRule="exact"/>
        <w:rPr>
          <w:sz w:val="19"/>
          <w:szCs w:val="19"/>
        </w:rPr>
      </w:pPr>
    </w:p>
    <w:p w:rsidR="00D94FE2" w:rsidRDefault="00D94FE2">
      <w:pPr>
        <w:pStyle w:val="Heading3"/>
        <w:kinsoku w:val="0"/>
        <w:overflowPunct w:val="0"/>
        <w:ind w:left="160"/>
        <w:rPr>
          <w:color w:val="000000"/>
        </w:rPr>
      </w:pPr>
      <w:r>
        <w:rPr>
          <w:noProof/>
        </w:rPr>
        <w:pict>
          <v:shape id="Text Box 58" o:spid="_x0000_s1082" type="#_x0000_t202" style="position:absolute;left:0;text-align:left;margin-left:78pt;margin-top:-4.25pt;width:270.4pt;height:64.75pt;z-index:-25165568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9"/>
                    <w:gridCol w:w="292"/>
                    <w:gridCol w:w="287"/>
                    <w:gridCol w:w="262"/>
                  </w:tblGrid>
                  <w:tr w:rsidR="00D94FE2" w:rsidRPr="00E91C68">
                    <w:trPr>
                      <w:trHeight w:hRule="exact" w:val="36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8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80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color w:val="151616"/>
        </w:rPr>
        <w:t>Ulica</w:t>
      </w: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  <w:r>
        <w:br w:type="column"/>
      </w:r>
    </w:p>
    <w:p w:rsidR="00D94FE2" w:rsidRDefault="00D94FE2">
      <w:pPr>
        <w:kinsoku w:val="0"/>
        <w:overflowPunct w:val="0"/>
        <w:spacing w:before="1" w:line="280" w:lineRule="exact"/>
        <w:rPr>
          <w:sz w:val="28"/>
          <w:szCs w:val="28"/>
        </w:rPr>
      </w:pPr>
    </w:p>
    <w:p w:rsidR="00D94FE2" w:rsidRDefault="00D94FE2">
      <w:pPr>
        <w:tabs>
          <w:tab w:val="left" w:pos="2353"/>
        </w:tabs>
        <w:kinsoku w:val="0"/>
        <w:overflowPunct w:val="0"/>
        <w:ind w:left="160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pict>
          <v:shape id="Text Box 59" o:spid="_x0000_s1083" type="#_x0000_t202" style="position:absolute;left:0;text-align:left;margin-left:414.2pt;margin-top:-2.8pt;width:54.55pt;height:17.7pt;z-index:-25165465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80"/>
                    <w:gridCol w:w="281"/>
                    <w:gridCol w:w="261"/>
                  </w:tblGrid>
                  <w:tr w:rsidR="00D94FE2" w:rsidRPr="00E91C68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60" o:spid="_x0000_s1084" type="#_x0000_t202" style="position:absolute;left:0;text-align:left;margin-left:511.55pt;margin-top:-2.8pt;width:54.6pt;height:42.4pt;z-index:-25165363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w3FtAIAALMFAAAOAAAAZHJzL2Uyb0RvYy54bWysVNuOmzAQfa/Uf7D8znIJYQE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68"/>
                    <w:gridCol w:w="288"/>
                    <w:gridCol w:w="262"/>
                  </w:tblGrid>
                  <w:tr w:rsidR="00D94FE2" w:rsidRPr="00E91C68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104"/>
                    </w:trPr>
                    <w:tc>
                      <w:tcPr>
                        <w:tcW w:w="53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8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391"/>
                    </w:trPr>
                    <w:tc>
                      <w:tcPr>
                        <w:tcW w:w="262" w:type="dxa"/>
                        <w:tcBorders>
                          <w:top w:val="nil"/>
                          <w:left w:val="nil"/>
                          <w:bottom w:val="nil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8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color w:val="151616"/>
          <w:sz w:val="20"/>
          <w:szCs w:val="20"/>
        </w:rPr>
        <w:t>Nr domu</w:t>
      </w:r>
      <w:r>
        <w:rPr>
          <w:rFonts w:ascii="Arial" w:hAnsi="Arial" w:cs="Arial"/>
          <w:color w:val="151616"/>
          <w:sz w:val="20"/>
          <w:szCs w:val="20"/>
        </w:rPr>
        <w:tab/>
        <w:t>Nr lok.</w:t>
      </w:r>
    </w:p>
    <w:p w:rsidR="00D94FE2" w:rsidRDefault="00D94FE2">
      <w:pPr>
        <w:tabs>
          <w:tab w:val="left" w:pos="2353"/>
        </w:tabs>
        <w:kinsoku w:val="0"/>
        <w:overflowPunct w:val="0"/>
        <w:ind w:left="160"/>
        <w:rPr>
          <w:rFonts w:ascii="Arial" w:hAnsi="Arial" w:cs="Arial"/>
          <w:color w:val="000000"/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2" w:space="708" w:equalWidth="0">
            <w:col w:w="4554" w:space="2136"/>
            <w:col w:w="4603"/>
          </w:cols>
          <w:noEndnote/>
        </w:sectPr>
      </w:pPr>
    </w:p>
    <w:p w:rsidR="00D94FE2" w:rsidRDefault="00D94FE2">
      <w:pPr>
        <w:tabs>
          <w:tab w:val="left" w:pos="7506"/>
          <w:tab w:val="left" w:pos="9694"/>
        </w:tabs>
        <w:kinsoku w:val="0"/>
        <w:overflowPunct w:val="0"/>
        <w:spacing w:line="610" w:lineRule="exact"/>
        <w:ind w:left="187"/>
        <w:rPr>
          <w:rFonts w:ascii="Arial" w:hAnsi="Arial" w:cs="Arial"/>
          <w:color w:val="000000"/>
          <w:sz w:val="62"/>
          <w:szCs w:val="62"/>
        </w:rPr>
      </w:pPr>
      <w:r>
        <w:rPr>
          <w:rFonts w:ascii="Arial" w:hAnsi="Arial" w:cs="Arial"/>
          <w:color w:val="151616"/>
          <w:w w:val="95"/>
          <w:position w:val="10"/>
          <w:sz w:val="20"/>
          <w:szCs w:val="20"/>
        </w:rPr>
        <w:t>Miasto</w:t>
      </w:r>
      <w:r>
        <w:rPr>
          <w:rFonts w:ascii="Arial" w:hAnsi="Arial" w:cs="Arial"/>
          <w:color w:val="151616"/>
          <w:w w:val="95"/>
          <w:position w:val="10"/>
          <w:sz w:val="20"/>
          <w:szCs w:val="20"/>
        </w:rPr>
        <w:tab/>
      </w:r>
      <w:r>
        <w:rPr>
          <w:rFonts w:ascii="Arial" w:hAnsi="Arial" w:cs="Arial"/>
          <w:color w:val="151616"/>
          <w:w w:val="95"/>
          <w:sz w:val="20"/>
          <w:szCs w:val="20"/>
        </w:rPr>
        <w:t>Kod</w:t>
      </w:r>
      <w:r>
        <w:rPr>
          <w:rFonts w:ascii="Arial" w:hAnsi="Arial" w:cs="Arial"/>
          <w:color w:val="151616"/>
          <w:spacing w:val="6"/>
          <w:w w:val="95"/>
          <w:sz w:val="20"/>
          <w:szCs w:val="20"/>
        </w:rPr>
        <w:t xml:space="preserve"> </w:t>
      </w:r>
      <w:r>
        <w:rPr>
          <w:rFonts w:ascii="Arial" w:hAnsi="Arial" w:cs="Arial"/>
          <w:color w:val="151616"/>
          <w:w w:val="95"/>
          <w:sz w:val="20"/>
          <w:szCs w:val="20"/>
        </w:rPr>
        <w:t>pocztowy</w:t>
      </w:r>
      <w:r>
        <w:rPr>
          <w:rFonts w:ascii="Arial" w:hAnsi="Arial" w:cs="Arial"/>
          <w:color w:val="151616"/>
          <w:w w:val="95"/>
          <w:sz w:val="20"/>
          <w:szCs w:val="20"/>
        </w:rPr>
        <w:tab/>
      </w:r>
      <w:r>
        <w:rPr>
          <w:rFonts w:ascii="Arial" w:hAnsi="Arial" w:cs="Arial"/>
          <w:color w:val="151616"/>
          <w:w w:val="95"/>
          <w:position w:val="-4"/>
          <w:sz w:val="62"/>
          <w:szCs w:val="62"/>
        </w:rPr>
        <w:t>-</w:t>
      </w:r>
    </w:p>
    <w:p w:rsidR="00D94FE2" w:rsidRDefault="00D94FE2">
      <w:pPr>
        <w:kinsoku w:val="0"/>
        <w:overflowPunct w:val="0"/>
        <w:spacing w:before="6"/>
        <w:ind w:left="187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151616"/>
          <w:sz w:val="20"/>
          <w:szCs w:val="20"/>
        </w:rPr>
        <w:t>Poczta</w:t>
      </w:r>
    </w:p>
    <w:p w:rsidR="00D94FE2" w:rsidRDefault="00D94FE2">
      <w:pPr>
        <w:kinsoku w:val="0"/>
        <w:overflowPunct w:val="0"/>
        <w:spacing w:before="4"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before="4" w:line="200" w:lineRule="exact"/>
        <w:rPr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space="708" w:equalWidth="0">
            <w:col w:w="11293"/>
          </w:cols>
          <w:noEndnote/>
        </w:sectPr>
      </w:pPr>
    </w:p>
    <w:p w:rsidR="00D94FE2" w:rsidRDefault="00D94FE2">
      <w:pPr>
        <w:kinsoku w:val="0"/>
        <w:overflowPunct w:val="0"/>
        <w:spacing w:before="6" w:line="100" w:lineRule="exact"/>
        <w:rPr>
          <w:sz w:val="10"/>
          <w:szCs w:val="10"/>
        </w:rPr>
      </w:pPr>
    </w:p>
    <w:p w:rsidR="00D94FE2" w:rsidRDefault="00D94FE2">
      <w:pPr>
        <w:pStyle w:val="BodyText"/>
        <w:kinsoku w:val="0"/>
        <w:overflowPunct w:val="0"/>
        <w:ind w:left="458"/>
      </w:pPr>
      <w:r>
        <w:t>Kierunkowy:</w:t>
      </w:r>
    </w:p>
    <w:p w:rsidR="00D94FE2" w:rsidRDefault="00D94FE2">
      <w:pPr>
        <w:kinsoku w:val="0"/>
        <w:overflowPunct w:val="0"/>
        <w:spacing w:before="7" w:line="100" w:lineRule="exact"/>
        <w:rPr>
          <w:sz w:val="10"/>
          <w:szCs w:val="10"/>
        </w:rPr>
      </w:pPr>
      <w:r>
        <w:br w:type="column"/>
      </w:r>
    </w:p>
    <w:p w:rsidR="00D94FE2" w:rsidRDefault="00D94FE2">
      <w:pPr>
        <w:pStyle w:val="BodyText"/>
        <w:kinsoku w:val="0"/>
        <w:overflowPunct w:val="0"/>
        <w:spacing w:line="182" w:lineRule="exact"/>
      </w:pPr>
      <w:r>
        <w:t>Nr telefonu stacjonarnego:</w:t>
      </w:r>
    </w:p>
    <w:p w:rsidR="00D94FE2" w:rsidRDefault="00D94FE2">
      <w:pPr>
        <w:pStyle w:val="Heading1"/>
        <w:tabs>
          <w:tab w:val="left" w:pos="1632"/>
        </w:tabs>
        <w:kinsoku w:val="0"/>
        <w:overflowPunct w:val="0"/>
        <w:spacing w:line="360" w:lineRule="exact"/>
        <w:ind w:left="808"/>
        <w:rPr>
          <w:color w:val="000000"/>
        </w:rPr>
      </w:pPr>
      <w:r>
        <w:rPr>
          <w:noProof/>
        </w:rPr>
        <w:pict>
          <v:shape id="Text Box 61" o:spid="_x0000_s1085" type="#_x0000_t202" style="position:absolute;left:0;text-align:left;margin-left:89.7pt;margin-top:.6pt;width:41.6pt;height:15.35pt;z-index:-25165260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70"/>
                    <w:gridCol w:w="292"/>
                    <w:gridCol w:w="264"/>
                  </w:tblGrid>
                  <w:tr w:rsidR="00D94FE2" w:rsidRPr="00E91C68">
                    <w:trPr>
                      <w:trHeight w:hRule="exact" w:val="303"/>
                    </w:trPr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color w:val="151616"/>
          <w:position w:val="1"/>
        </w:rPr>
        <w:t>-</w:t>
      </w:r>
      <w:r>
        <w:rPr>
          <w:color w:val="151616"/>
          <w:position w:val="1"/>
        </w:rPr>
        <w:tab/>
      </w:r>
      <w:r>
        <w:rPr>
          <w:color w:val="151616"/>
        </w:rPr>
        <w:t>-</w:t>
      </w:r>
    </w:p>
    <w:p w:rsidR="00D94FE2" w:rsidRDefault="00D94FE2">
      <w:pPr>
        <w:pStyle w:val="BodyText"/>
        <w:kinsoku w:val="0"/>
        <w:overflowPunct w:val="0"/>
        <w:spacing w:before="76"/>
        <w:ind w:left="458"/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t>Kierunkowy:</w:t>
      </w:r>
    </w:p>
    <w:p w:rsidR="00D94FE2" w:rsidRDefault="00D94FE2">
      <w:pPr>
        <w:pStyle w:val="BodyText"/>
        <w:kinsoku w:val="0"/>
        <w:overflowPunct w:val="0"/>
        <w:spacing w:before="72"/>
        <w:ind w:left="153"/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t>Nr faksu:</w:t>
      </w:r>
    </w:p>
    <w:p w:rsidR="00D94FE2" w:rsidRDefault="00D94FE2">
      <w:pPr>
        <w:pStyle w:val="Heading1"/>
        <w:tabs>
          <w:tab w:val="left" w:pos="1622"/>
        </w:tabs>
        <w:kinsoku w:val="0"/>
        <w:overflowPunct w:val="0"/>
        <w:spacing w:line="361" w:lineRule="exact"/>
        <w:ind w:left="805"/>
        <w:rPr>
          <w:color w:val="000000"/>
        </w:rPr>
      </w:pPr>
      <w:r>
        <w:rPr>
          <w:noProof/>
        </w:rPr>
        <w:pict>
          <v:shape id="Text Box 62" o:spid="_x0000_s1086" type="#_x0000_t202" style="position:absolute;left:0;text-align:left;margin-left:274.85pt;margin-top:1.9pt;width:41.6pt;height:15.3pt;z-index:-25165158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70"/>
                    <w:gridCol w:w="292"/>
                    <w:gridCol w:w="264"/>
                  </w:tblGrid>
                  <w:tr w:rsidR="00D94FE2" w:rsidRPr="00E91C68">
                    <w:trPr>
                      <w:trHeight w:hRule="exact" w:val="301"/>
                    </w:trPr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color w:val="151616"/>
          <w:position w:val="1"/>
        </w:rPr>
        <w:t>-</w:t>
      </w:r>
      <w:r>
        <w:rPr>
          <w:color w:val="151616"/>
          <w:position w:val="1"/>
        </w:rPr>
        <w:tab/>
      </w:r>
      <w:r>
        <w:rPr>
          <w:color w:val="151616"/>
        </w:rPr>
        <w:t>-</w:t>
      </w:r>
    </w:p>
    <w:p w:rsidR="00D94FE2" w:rsidRDefault="00D94FE2">
      <w:pPr>
        <w:pStyle w:val="BodyText"/>
        <w:kinsoku w:val="0"/>
        <w:overflowPunct w:val="0"/>
        <w:spacing w:before="71"/>
        <w:ind w:left="458"/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t>N</w:t>
      </w:r>
      <w:r>
        <w:rPr>
          <w:spacing w:val="-9"/>
        </w:rPr>
        <w:t>r</w:t>
      </w:r>
      <w:r>
        <w:t>. telefonu komórkowego</w:t>
      </w:r>
    </w:p>
    <w:p w:rsidR="00D94FE2" w:rsidRDefault="00D94FE2">
      <w:pPr>
        <w:pStyle w:val="Heading1"/>
        <w:tabs>
          <w:tab w:val="left" w:pos="2455"/>
        </w:tabs>
        <w:kinsoku w:val="0"/>
        <w:overflowPunct w:val="0"/>
        <w:spacing w:before="5"/>
        <w:ind w:left="1354"/>
        <w:rPr>
          <w:color w:val="000000"/>
        </w:rPr>
      </w:pPr>
      <w:r>
        <w:rPr>
          <w:noProof/>
        </w:rPr>
        <w:pict>
          <v:shape id="Text Box 63" o:spid="_x0000_s1087" type="#_x0000_t202" style="position:absolute;left:0;text-align:left;margin-left:433.2pt;margin-top:1.95pt;width:41.6pt;height:15.3pt;z-index:-25165056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igswIAALM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70"/>
                    <w:gridCol w:w="292"/>
                    <w:gridCol w:w="264"/>
                  </w:tblGrid>
                  <w:tr w:rsidR="00D94FE2" w:rsidRPr="00E91C68">
                    <w:trPr>
                      <w:trHeight w:hRule="exact" w:val="301"/>
                    </w:trPr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color w:val="151616"/>
        </w:rPr>
        <w:t>-</w:t>
      </w:r>
      <w:r>
        <w:rPr>
          <w:color w:val="151616"/>
        </w:rPr>
        <w:tab/>
        <w:t>-</w:t>
      </w:r>
    </w:p>
    <w:p w:rsidR="00D94FE2" w:rsidRDefault="00D94FE2">
      <w:pPr>
        <w:pStyle w:val="Heading1"/>
        <w:tabs>
          <w:tab w:val="left" w:pos="2455"/>
        </w:tabs>
        <w:kinsoku w:val="0"/>
        <w:overflowPunct w:val="0"/>
        <w:spacing w:before="5"/>
        <w:ind w:left="1354"/>
        <w:rPr>
          <w:color w:val="00000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5" w:space="708" w:equalWidth="0">
            <w:col w:w="1331" w:space="40"/>
            <w:col w:w="1982" w:space="347"/>
            <w:col w:w="1331" w:space="40"/>
            <w:col w:w="1743" w:space="824"/>
            <w:col w:w="3655"/>
          </w:cols>
          <w:noEndnote/>
        </w:sectPr>
      </w:pPr>
    </w:p>
    <w:p w:rsidR="00D94FE2" w:rsidRDefault="00D94FE2">
      <w:pPr>
        <w:kinsoku w:val="0"/>
        <w:overflowPunct w:val="0"/>
        <w:spacing w:before="4" w:line="110" w:lineRule="exact"/>
        <w:rPr>
          <w:sz w:val="11"/>
          <w:szCs w:val="11"/>
        </w:r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before="49"/>
        <w:ind w:left="264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u w:val="single"/>
        </w:rPr>
        <w:t>Adres do korespondencji</w:t>
      </w:r>
      <w:r>
        <w:rPr>
          <w:rFonts w:ascii="Arial" w:hAnsi="Arial" w:cs="Arial"/>
          <w:b/>
          <w:bCs/>
          <w:spacing w:val="-1"/>
          <w:u w:val="single"/>
        </w:rPr>
        <w:t xml:space="preserve"> </w:t>
      </w:r>
      <w:r>
        <w:rPr>
          <w:rFonts w:ascii="Arial" w:hAnsi="Arial" w:cs="Arial"/>
          <w:sz w:val="16"/>
          <w:szCs w:val="16"/>
        </w:rPr>
        <w:t>(Jeśli inny niż adres do korespondencji firmy)</w:t>
      </w:r>
      <w:r>
        <w:rPr>
          <w:rFonts w:ascii="Arial" w:hAnsi="Arial" w:cs="Arial"/>
          <w:b/>
          <w:bCs/>
          <w:sz w:val="16"/>
          <w:szCs w:val="16"/>
        </w:rPr>
        <w:t>:</w:t>
      </w:r>
    </w:p>
    <w:p w:rsidR="00D94FE2" w:rsidRDefault="00D94FE2">
      <w:pPr>
        <w:kinsoku w:val="0"/>
        <w:overflowPunct w:val="0"/>
        <w:spacing w:before="5" w:line="170" w:lineRule="exact"/>
        <w:rPr>
          <w:sz w:val="17"/>
          <w:szCs w:val="17"/>
        </w:rPr>
      </w:pPr>
    </w:p>
    <w:p w:rsidR="00D94FE2" w:rsidRDefault="00D94FE2">
      <w:pPr>
        <w:kinsoku w:val="0"/>
        <w:overflowPunct w:val="0"/>
        <w:spacing w:before="5" w:line="170" w:lineRule="exact"/>
        <w:rPr>
          <w:sz w:val="17"/>
          <w:szCs w:val="17"/>
        </w:rPr>
        <w:sectPr w:rsidR="00D94FE2">
          <w:type w:val="continuous"/>
          <w:pgSz w:w="12473" w:h="17020"/>
          <w:pgMar w:top="240" w:right="620" w:bottom="0" w:left="560" w:header="708" w:footer="708" w:gutter="0"/>
          <w:cols w:space="708" w:equalWidth="0">
            <w:col w:w="11293"/>
          </w:cols>
          <w:noEndnote/>
        </w:sectPr>
      </w:pPr>
    </w:p>
    <w:p w:rsidR="00D94FE2" w:rsidRDefault="00D94FE2">
      <w:pPr>
        <w:pStyle w:val="Heading3"/>
        <w:kinsoku w:val="0"/>
        <w:overflowPunct w:val="0"/>
        <w:spacing w:before="65"/>
        <w:ind w:left="182"/>
        <w:rPr>
          <w:color w:val="000000"/>
        </w:rPr>
      </w:pPr>
      <w:r>
        <w:rPr>
          <w:color w:val="151616"/>
        </w:rPr>
        <w:t>Ulica</w:t>
      </w:r>
    </w:p>
    <w:p w:rsidR="00D94FE2" w:rsidRDefault="00D94FE2">
      <w:pPr>
        <w:tabs>
          <w:tab w:val="left" w:pos="2378"/>
        </w:tabs>
        <w:kinsoku w:val="0"/>
        <w:overflowPunct w:val="0"/>
        <w:spacing w:before="67"/>
        <w:ind w:left="182"/>
        <w:rPr>
          <w:rFonts w:ascii="Arial" w:hAnsi="Arial" w:cs="Arial"/>
          <w:color w:val="000000"/>
          <w:sz w:val="20"/>
          <w:szCs w:val="20"/>
        </w:rPr>
      </w:pPr>
      <w:r>
        <w:br w:type="column"/>
      </w:r>
      <w:r>
        <w:rPr>
          <w:rFonts w:ascii="Arial" w:hAnsi="Arial" w:cs="Arial"/>
          <w:color w:val="151616"/>
          <w:sz w:val="20"/>
          <w:szCs w:val="20"/>
        </w:rPr>
        <w:t>Nr domu</w:t>
      </w:r>
      <w:r>
        <w:rPr>
          <w:rFonts w:ascii="Arial" w:hAnsi="Arial" w:cs="Arial"/>
          <w:color w:val="151616"/>
          <w:sz w:val="20"/>
          <w:szCs w:val="20"/>
        </w:rPr>
        <w:tab/>
        <w:t>Nr lok.</w:t>
      </w:r>
    </w:p>
    <w:p w:rsidR="00D94FE2" w:rsidRDefault="00D94FE2">
      <w:pPr>
        <w:tabs>
          <w:tab w:val="left" w:pos="2378"/>
        </w:tabs>
        <w:kinsoku w:val="0"/>
        <w:overflowPunct w:val="0"/>
        <w:spacing w:before="67"/>
        <w:ind w:left="182"/>
        <w:rPr>
          <w:rFonts w:ascii="Arial" w:hAnsi="Arial" w:cs="Arial"/>
          <w:color w:val="000000"/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2" w:space="708" w:equalWidth="0">
            <w:col w:w="628" w:space="6042"/>
            <w:col w:w="4623"/>
          </w:cols>
          <w:noEndnote/>
        </w:sectPr>
      </w:pPr>
    </w:p>
    <w:p w:rsidR="00D94FE2" w:rsidRDefault="00D94FE2">
      <w:pPr>
        <w:tabs>
          <w:tab w:val="left" w:pos="7510"/>
          <w:tab w:val="left" w:pos="9694"/>
        </w:tabs>
        <w:kinsoku w:val="0"/>
        <w:overflowPunct w:val="0"/>
        <w:spacing w:line="605" w:lineRule="exact"/>
        <w:ind w:left="209"/>
        <w:rPr>
          <w:rFonts w:ascii="Arial" w:hAnsi="Arial" w:cs="Arial"/>
          <w:color w:val="000000"/>
          <w:sz w:val="62"/>
          <w:szCs w:val="62"/>
        </w:rPr>
      </w:pPr>
      <w:r>
        <w:rPr>
          <w:noProof/>
        </w:rPr>
        <w:pict>
          <v:shape id="Text Box 64" o:spid="_x0000_s1088" type="#_x0000_t202" style="position:absolute;left:0;text-align:left;margin-left:79.1pt;margin-top:-15.85pt;width:270.4pt;height:64.75pt;z-index:-25164953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GvsQ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9"/>
                    <w:gridCol w:w="292"/>
                    <w:gridCol w:w="287"/>
                    <w:gridCol w:w="262"/>
                  </w:tblGrid>
                  <w:tr w:rsidR="00D94FE2" w:rsidRPr="00E91C68">
                    <w:trPr>
                      <w:trHeight w:hRule="exact" w:val="36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8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80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nil"/>
                          <w:bottom w:val="single" w:sz="2" w:space="0" w:color="151616"/>
                          <w:right w:val="nil"/>
                        </w:tcBorders>
                      </w:tcPr>
                      <w:p w:rsidR="00D94FE2" w:rsidRPr="00E91C68" w:rsidRDefault="00D94FE2"/>
                    </w:tc>
                  </w:tr>
                  <w:tr w:rsidR="00D94FE2" w:rsidRPr="00E91C68">
                    <w:trPr>
                      <w:trHeight w:hRule="exact" w:val="383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9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65" o:spid="_x0000_s1089" type="#_x0000_t202" style="position:absolute;left:0;text-align:left;margin-left:414.25pt;margin-top:-16.4pt;width:54.55pt;height:17.65pt;z-index:-25164851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80"/>
                    <w:gridCol w:w="281"/>
                    <w:gridCol w:w="261"/>
                  </w:tblGrid>
                  <w:tr w:rsidR="00D94FE2" w:rsidRPr="00E91C68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66" o:spid="_x0000_s1090" type="#_x0000_t202" style="position:absolute;left:0;text-align:left;margin-left:511.6pt;margin-top:-16.4pt;width:54.55pt;height:17.65pt;z-index:-25164748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2"/>
                    <w:gridCol w:w="280"/>
                    <w:gridCol w:w="281"/>
                    <w:gridCol w:w="261"/>
                  </w:tblGrid>
                  <w:tr w:rsidR="00D94FE2" w:rsidRPr="00E91C68">
                    <w:trPr>
                      <w:trHeight w:hRule="exact" w:val="349"/>
                    </w:trPr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67" o:spid="_x0000_s1091" type="#_x0000_t202" style="position:absolute;left:0;text-align:left;margin-left:525.1pt;margin-top:6.4pt;width:41.05pt;height:19.75pt;z-index:-25164646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uA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5"/>
                    <w:gridCol w:w="287"/>
                    <w:gridCol w:w="262"/>
                  </w:tblGrid>
                  <w:tr w:rsidR="00D94FE2" w:rsidRPr="00E91C68">
                    <w:trPr>
                      <w:trHeight w:hRule="exact" w:val="391"/>
                    </w:trPr>
                    <w:tc>
                      <w:tcPr>
                        <w:tcW w:w="265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  <w:tc>
                      <w:tcPr>
                        <w:tcW w:w="26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  <w:shd w:val="clear" w:color="auto" w:fill="FFFFFF"/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color w:val="151616"/>
          <w:w w:val="95"/>
          <w:position w:val="13"/>
          <w:sz w:val="20"/>
          <w:szCs w:val="20"/>
        </w:rPr>
        <w:t>Miasto</w:t>
      </w:r>
      <w:r>
        <w:rPr>
          <w:rFonts w:ascii="Arial" w:hAnsi="Arial" w:cs="Arial"/>
          <w:color w:val="151616"/>
          <w:w w:val="95"/>
          <w:position w:val="13"/>
          <w:sz w:val="20"/>
          <w:szCs w:val="20"/>
        </w:rPr>
        <w:tab/>
      </w:r>
      <w:r>
        <w:rPr>
          <w:rFonts w:ascii="Arial" w:hAnsi="Arial" w:cs="Arial"/>
          <w:color w:val="151616"/>
          <w:w w:val="95"/>
          <w:position w:val="1"/>
          <w:sz w:val="20"/>
          <w:szCs w:val="20"/>
        </w:rPr>
        <w:t>Kod</w:t>
      </w:r>
      <w:r>
        <w:rPr>
          <w:rFonts w:ascii="Arial" w:hAnsi="Arial" w:cs="Arial"/>
          <w:color w:val="151616"/>
          <w:spacing w:val="6"/>
          <w:w w:val="95"/>
          <w:position w:val="1"/>
          <w:sz w:val="20"/>
          <w:szCs w:val="20"/>
        </w:rPr>
        <w:t xml:space="preserve"> </w:t>
      </w:r>
      <w:r>
        <w:rPr>
          <w:rFonts w:ascii="Arial" w:hAnsi="Arial" w:cs="Arial"/>
          <w:color w:val="151616"/>
          <w:w w:val="95"/>
          <w:position w:val="1"/>
          <w:sz w:val="20"/>
          <w:szCs w:val="20"/>
        </w:rPr>
        <w:t>pocztowy</w:t>
      </w:r>
      <w:r>
        <w:rPr>
          <w:rFonts w:ascii="Arial" w:hAnsi="Arial" w:cs="Arial"/>
          <w:color w:val="151616"/>
          <w:w w:val="95"/>
          <w:position w:val="1"/>
          <w:sz w:val="20"/>
          <w:szCs w:val="20"/>
        </w:rPr>
        <w:tab/>
      </w:r>
      <w:r>
        <w:rPr>
          <w:rFonts w:ascii="Arial" w:hAnsi="Arial" w:cs="Arial"/>
          <w:color w:val="151616"/>
          <w:w w:val="95"/>
          <w:sz w:val="62"/>
          <w:szCs w:val="62"/>
        </w:rPr>
        <w:t>-</w:t>
      </w:r>
    </w:p>
    <w:p w:rsidR="00D94FE2" w:rsidRDefault="00D94FE2">
      <w:pPr>
        <w:kinsoku w:val="0"/>
        <w:overflowPunct w:val="0"/>
        <w:spacing w:before="9"/>
        <w:ind w:left="209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151616"/>
          <w:sz w:val="20"/>
          <w:szCs w:val="20"/>
        </w:rPr>
        <w:t>Poczta</w:t>
      </w: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before="15"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before="49"/>
        <w:ind w:left="259"/>
        <w:rPr>
          <w:rFonts w:ascii="Arial" w:hAnsi="Arial" w:cs="Arial"/>
        </w:rPr>
      </w:pPr>
      <w:r>
        <w:rPr>
          <w:noProof/>
        </w:rPr>
        <w:pict>
          <v:group id="Group 68" o:spid="_x0000_s1092" style="position:absolute;left:0;text-align:left;margin-left:32.75pt;margin-top:-246.35pt;width:553.6pt;height:240.4pt;z-index:-251675136;mso-position-horizontal-relative:page" coordorigin="655,-4927" coordsize="11072,4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" o:allowincell="f">
            <v:rect id="Rectangle 69" o:spid="_x0000_s1093" style="position:absolute;left:670;top:-2083;width:11025;height:19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KjcIA&#10;AADbAAAADwAAAGRycy9kb3ducmV2LnhtbESPzWrDMBCE74W+g9hCb7XcupjgRAkhUFpyMXWS+2Jt&#10;bBFrZSzVP29fBQo9DjPzDbPZzbYTIw3eOFbwmqQgiGunDTcKzqePlxUIH5A1do5JwUIedtvHhw0W&#10;2k38TWMVGhEh7AtU0IbQF1L6uiWLPnE9cfSubrAYohwaqQecItx28i1Nc2nRcFxosadDS/Wt+rEK&#10;ZJn1n/Vx7Jp3M5ZZaQ/ushilnp/m/RpEoDn8h//aX1pBnsP9S/wBcvs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vAqNwgAAANsAAAAPAAAAAAAAAAAAAAAAAJgCAABkcnMvZG93&#10;bnJldi54bWxQSwUGAAAAAAQABAD1AAAAhwMAAAAA&#10;" fillcolor="#d9d9da" stroked="f">
              <v:path arrowok="t"/>
            </v:rect>
            <v:rect id="Rectangle 70" o:spid="_x0000_s1094" style="position:absolute;left:670;top:-2083;width:11025;height:19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yyc8QA&#10;AADbAAAADwAAAGRycy9kb3ducmV2LnhtbESPQWvCQBSE74X+h+UVvNVNVVSiq1RByUEKRg8eH9ln&#10;Npp9G7Krxn/vFgo9DjPzDTNfdrYWd2p95VjBVz8BQVw4XXGp4HjYfE5B+ICssXZMCp7kYbl4f5tj&#10;qt2D93TPQykihH2KCkwITSqlLwxZ9H3XEEfv7FqLIcq2lLrFR4TbWg6SZCwtVhwXDDa0NlRc85tV&#10;sN0+9WVI1/y4yjK5m/5ko8aclOp9dN8zEIG68B/+a2dawXgCv1/iD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MsnPEAAAA2wAAAA8AAAAAAAAAAAAAAAAAmAIAAGRycy9k&#10;b3ducmV2LnhtbFBLBQYAAAAABAAEAPUAAACJAwAAAAA=&#10;" filled="f" strokeweight="1.44pt">
              <v:path arrowok="t"/>
            </v:rect>
            <v:rect id="Rectangle 71" o:spid="_x0000_s1095" style="position:absolute;left:4509;top:-3026;width:7193;height:7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7ZL8A&#10;AADbAAAADwAAAGRycy9kb3ducmV2LnhtbERPy4rCMBTdC/5DuMLsbDqjiHSMZSgMDm6Kj9lfmmsb&#10;bG5KE2v9e7MQXB7Oe5OPthUD9d44VvCZpCCIK6cN1wrOp9/5GoQPyBpbx6TgQR7y7XSywUy7Ox9o&#10;OIZaxBD2GSpoQugyKX3VkEWfuI44chfXWwwR9rXUPd5juG3lV5qupEXDsaHBjoqGquvxZhXIctHt&#10;qv3Q1kszlIvSFu7/YZT6mI0/3yACjeEtfrn/tIJVHBu/xB8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bztkvwAAANsAAAAPAAAAAAAAAAAAAAAAAJgCAABkcnMvZG93bnJl&#10;di54bWxQSwUGAAAAAAQABAD1AAAAhAMAAAAA&#10;" fillcolor="#d9d9da" stroked="f">
              <v:path arrowok="t"/>
            </v:rect>
            <v:rect id="Rectangle 72" o:spid="_x0000_s1096" style="position:absolute;left:4509;top:-3026;width:7193;height:75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aOc8MA&#10;AADbAAAADwAAAGRycy9kb3ducmV2LnhtbESPQYvCMBSE74L/IbwFb5quh+J2jSKC1pur9eDx0Tzb&#10;ss1LbVJb//1GEPY4zMw3zHI9mFo8qHWVZQWfswgEcW51xYWCS7abLkA4j6yxtkwKnuRgvRqPlpho&#10;2/OJHmdfiABhl6CC0vsmkdLlJRl0M9sQB+9mW4M+yLaQusU+wE0t51EUS4MVh4USG9qWlP+eO6Pg&#10;eIq69H6bX7I0zRY/fbe/UmyUmnwMm28Qngb/H363D1pB/AWvL+EH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aOc8MAAADbAAAADwAAAAAAAAAAAAAAAACYAgAAZHJzL2Rv&#10;d25yZXYueG1sUEsFBgAAAAAEAAQA9QAAAIgDAAAAAA==&#10;" filled="f" strokecolor="#ececec" strokeweight=".5pt">
              <v:path arrowok="t"/>
            </v:rect>
            <v:rect id="Rectangle 73" o:spid="_x0000_s1097" style="position:absolute;left:7731;top:-27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aXKcEA&#10;AADbAAAADwAAAGRycy9kb3ducmV2LnhtbERPTWvCQBC9F/wPywi91Y1C25C6igiKllyMufQ2yY5J&#10;MDsbsmsS/333UOjx8b7X28m0YqDeNZYVLBcRCOLS6oYrBfn18BaDcB5ZY2uZFDzJwXYze1ljou3I&#10;FxoyX4kQwi5BBbX3XSKlK2sy6Ba2Iw7czfYGfYB9JXWPYwg3rVxF0Yc02HBoqLGjfU3lPXsYBcU5&#10;vfjjd34c4qLqWlv8LFP7rtTrfNp9gfA0+X/xn/ukFXyG9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C2lynBAAAA2wAAAA8AAAAAAAAAAAAAAAAAmAIAAGRycy9kb3du&#10;cmV2LnhtbFBLBQYAAAAABAAEAPUAAACGAwAAAAA=&#10;" stroked="f">
              <v:path arrowok="t"/>
            </v:rect>
            <v:rect id="Rectangle 74" o:spid="_x0000_s1098" style="position:absolute;left:7731;top:-27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8vbsMA&#10;AADbAAAADwAAAGRycy9kb3ducmV2LnhtbESPT4vCMBDF78J+hzALXoKmelCpRpHCwu4eFP+A16EZ&#10;22IzKU221m+/EQSPjzfv9+atNr2tRUetrxxrmIwTEMS5MxUXGs6nr9EChA/IBmvHpOFBHjbrj8EK&#10;U+PufKDuGAoRIexT1FCG0KRK+bwki37sGuLoXV1rMUTZFsq0eI9wW6tpksyUxYpjQ4kNZSXlt+Of&#10;jW/ITGZb2V1MwN/9D1o5202l1sPPfrsEEagP7+NX+ttomE/guSUCQK3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8vbsMAAADbAAAADwAAAAAAAAAAAAAAAACYAgAAZHJzL2Rv&#10;d25yZXYueG1sUEsFBgAAAAAEAAQA9QAAAIgDAAAAAA==&#10;" filled="f" strokecolor="#151616" strokeweight=".07619mm">
              <v:path arrowok="t"/>
            </v:rect>
            <v:rect id="Rectangle 75" o:spid="_x0000_s1099" style="position:absolute;left:6655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isxcQA&#10;AADbAAAADwAAAGRycy9kb3ducmV2LnhtbESPT4vCMBTE7wt+h/AEb2uq4Cq1qYig6OLFPxdvr82z&#10;LTYvpYm1++03Cwseh5n5DZOselOLjlpXWVYwGUcgiHOrKy4UXC/bzwUI55E11pZJwQ85WKWDjwRj&#10;bV98ou7sCxEg7GJUUHrfxFK6vCSDbmwb4uDdbWvQB9kWUrf4CnBTy2kUfUmDFYeFEhvalJQ/zk+j&#10;IDscT373fd11i6xoapvdJkc7U2o07NdLEJ56/w7/t/dawXwK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orMXEAAAA2wAAAA8AAAAAAAAAAAAAAAAAmAIAAGRycy9k&#10;b3ducmV2LnhtbFBLBQYAAAAABAAEAPUAAACJAwAAAAA=&#10;" stroked="f">
              <v:path arrowok="t"/>
            </v:rect>
            <v:rect id="Rectangle 76" o:spid="_x0000_s1100" style="position:absolute;left:6655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EUgsMA&#10;AADbAAAADwAAAGRycy9kb3ducmV2LnhtbESPQWvCQBCF7wX/wzJCL4tuVFBJXUUCQuvBYhR6HbLT&#10;JDQ7G7LbGP+9KxR6fLx535u32Q22ET11vnasYTZNQBAXztRcarheDpM1CB+QDTaOScOdPOy2o5cN&#10;psbd+Ex9HkoRIexT1FCF0KZK+aIii37qWuLofbvOYoiyK5Xp8BbhtlHzJFkqizXHhgpbyioqfvJf&#10;G9+Qmcz2sv8yAY+fH2jl8jSXWr+Oh/0biEBD+D/+S78bDasF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EUgsMAAADbAAAADwAAAAAAAAAAAAAAAACYAgAAZHJzL2Rv&#10;d25yZXYueG1sUEsFBgAAAAAEAAQA9QAAAIgDAAAAAA==&#10;" filled="f" strokecolor="#151616" strokeweight=".07619mm">
              <v:path arrowok="t"/>
            </v:rect>
            <v:rect id="Rectangle 77" o:spid="_x0000_s1101" style="position:absolute;left:6942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2RKsUA&#10;AADbAAAADwAAAGRycy9kb3ducmV2LnhtbESPQWvCQBSE74X+h+UVems2llYlZhNKoVKLF6MXby/Z&#10;ZxLMvg3ZbYz/vlsQPA4z8w2T5pPpxEiDay0rmEUxCOLK6pZrBYf918sShPPIGjvLpOBKDvLs8SHF&#10;RNsL72gsfC0ChF2CChrv+0RKVzVk0EW2Jw7eyQ4GfZBDLfWAlwA3nXyN47k02HJYaLCnz4aqc/Fr&#10;FJSb7c6vfw7rcVnWfWfL42xr35V6fpo+ViA8Tf4evrW/tYLFG/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jZEqxQAAANsAAAAPAAAAAAAAAAAAAAAAAJgCAABkcnMv&#10;ZG93bnJldi54bWxQSwUGAAAAAAQABAD1AAAAigMAAAAA&#10;" stroked="f">
              <v:path arrowok="t"/>
            </v:rect>
            <v:rect id="Rectangle 78" o:spid="_x0000_s1102" style="position:absolute;left:6942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QpbcQA&#10;AADbAAAADwAAAGRycy9kb3ducmV2LnhtbESPT2vCQBDF7wW/wzJCL4tuFPxD6ioSEFoPFqPQ65Cd&#10;JqHZ2ZDdxvjtXaHQ4+PN+715m91gG9FT52vHGmbTBARx4UzNpYbr5TBZg/AB2WDjmDTcycNuO3rZ&#10;YGrcjc/U56EUEcI+RQ1VCG2qlC8qsuinriWO3rfrLIYou1KZDm8Rbhs1T5KlslhzbKiwpayi4if/&#10;tfENmclsL/svE/D4+YFWLk9zqfXreNi/gQg0hP/jv/S70bBawHNLBIDa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kKW3EAAAA2wAAAA8AAAAAAAAAAAAAAAAAmAIAAGRycy9k&#10;b3ducmV2LnhtbFBLBQYAAAAABAAEAPUAAACJAwAAAAA=&#10;" filled="f" strokecolor="#151616" strokeweight=".07619mm">
              <v:path arrowok="t"/>
            </v:rect>
            <v:rect id="Rectangle 79" o:spid="_x0000_s1103" style="position:absolute;left:7430;top:-27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OqxsQA&#10;AADbAAAADwAAAGRycy9kb3ducmV2LnhtbESPS4vCQBCE7wv+h6EXvK0TBR/ETGQRFBUvPi7eOpne&#10;JGymJ2TGGP+9s7Dgsaiqr6hk1ZtadNS6yrKC8SgCQZxbXXGh4HrZfC1AOI+ssbZMCp7kYJUOPhKM&#10;tX3wibqzL0SAsItRQel9E0vp8pIMupFtiIP3Y1uDPsi2kLrFR4CbWk6iaCYNVhwWSmxoXVL+e74b&#10;Bdn+ePLbw3XbLbKiqW12Gx/tVKnhZ/+9BOGp9+/wf3unFcxn8Pcl/ACZ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TqsbEAAAA2wAAAA8AAAAAAAAAAAAAAAAAmAIAAGRycy9k&#10;b3ducmV2LnhtbFBLBQYAAAAABAAEAPUAAACJAwAAAAA=&#10;" stroked="f">
              <v:path arrowok="t"/>
            </v:rect>
            <v:rect id="Rectangle 80" o:spid="_x0000_s1104" style="position:absolute;left:7430;top:-2742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oSgcMA&#10;AADbAAAADwAAAGRycy9kb3ducmV2LnhtbESPT4vCMBDF78J+hzALewmargeVahQpLLh7UPwDXodm&#10;bIvNpDSxdr+9EQSPjzfv9+YtVr2tRUetrxxr+B4lIIhzZyouNJyOP8MZCB+QDdaOScM/eVgtPwYL&#10;TI278566QyhEhLBPUUMZQpMq5fOSLPqRa4ijd3GtxRBlWyjT4j3Cba3GSTJRFiuODSU2lJWUXw83&#10;G9+QmczWsjubgH+7X7Rysh1Lrb8++/UcRKA+vI9f6Y3RMJ3Cc0sEgFo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oSgcMAAADbAAAADwAAAAAAAAAAAAAAAACYAgAAZHJzL2Rv&#10;d25yZXYueG1sUEsFBgAAAAAEAAQA9QAAAIgDAAAAAA==&#10;" filled="f" strokecolor="#151616" strokeweight=".07619mm">
              <v:path arrowok="t"/>
            </v:rect>
            <v:rect id="Rectangle 81" o:spid="_x0000_s1105" style="position:absolute;left:4803;top:-274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CbL8EA&#10;AADbAAAADwAAAGRycy9kb3ducmV2LnhtbERPTWvCQBC9F/wPywi91Y1C25C6igiKllyMufQ2yY5J&#10;MDsbsmsS/333UOjx8b7X28m0YqDeNZYVLBcRCOLS6oYrBfn18BaDcB5ZY2uZFDzJwXYze1ljou3I&#10;FxoyX4kQwi5BBbX3XSKlK2sy6Ba2Iw7czfYGfYB9JXWPYwg3rVxF0Yc02HBoqLGjfU3lPXsYBcU5&#10;vfjjd34c4qLqWlv8LFP7rtTrfNp9gfA0+X/xn/ukFXyGs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Amy/BAAAA2wAAAA8AAAAAAAAAAAAAAAAAmAIAAGRycy9kb3du&#10;cmV2LnhtbFBLBQYAAAAABAAEAPUAAACGAwAAAAA=&#10;" stroked="f">
              <v:path arrowok="t"/>
            </v:rect>
            <v:rect id="Rectangle 82" o:spid="_x0000_s1106" style="position:absolute;left:4803;top:-274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kjaMQA&#10;AADbAAAADwAAAGRycy9kb3ducmV2LnhtbESPQWvCQBCF7wX/wzJCL4tu9GA1dRUJCK0Hi1HodchO&#10;k9DsbMhuY/z3riD0+HjzvjdvvR1sI3rqfO1Yw2yagCAunKm51HA57ydLED4gG2wck4YbedhuRi9r&#10;TI278on6PJQiQtinqKEKoU2V8kVFFv3UtcTR+3GdxRBlVyrT4TXCbaPmSbJQFmuODRW2lFVU/OZ/&#10;Nr4hM5ntZP9tAh6+PtHKxXEutX4dD7t3EIGG8H/8TH8YDW8reGyJAF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pI2jEAAAA2wAAAA8AAAAAAAAAAAAAAAAAmAIAAGRycy9k&#10;b3ducmV2LnhtbFBLBQYAAAAABAAEAPUAAACJAwAAAAA=&#10;" filled="f" strokecolor="#151616" strokeweight=".07619mm">
              <v:path arrowok="t"/>
            </v:rect>
            <v:rect id="Rectangle 83" o:spid="_x0000_s1107" style="position:absolute;left:5095;top:-274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PnDsAA&#10;AADbAAAADwAAAGRycy9kb3ducmV2LnhtbERPy4rCMBTdC/5DuMLsNHVgpFTTIoKigxsfG3e3zbUt&#10;NjelydTO35uF4PJw3qtsMI3oqXO1ZQXzWQSCuLC65lLB9bKdxiCcR9bYWCYF/+QgS8ejFSbaPvlE&#10;/dmXIoSwS1BB5X2bSOmKigy6mW2JA3e3nUEfYFdK3eEzhJtGfkfRQhqsOTRU2NKmouJx/jMK8sPx&#10;5He/110f52Xb2Pw2P9ofpb4mw3oJwtPgP+K3e68VxGF9+BJ+gE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WPnDsAAAADbAAAADwAAAAAAAAAAAAAAAACYAgAAZHJzL2Rvd25y&#10;ZXYueG1sUEsFBgAAAAAEAAQA9QAAAIUDAAAAAA==&#10;" stroked="f">
              <v:path arrowok="t"/>
            </v:rect>
            <v:rect id="Rectangle 84" o:spid="_x0000_s1108" style="position:absolute;left:5095;top:-2744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pfScQA&#10;AADbAAAADwAAAGRycy9kb3ducmV2LnhtbESPwWrDMBBE74X8g9hALyKR44MxTpQQDIG2h5a6hVwX&#10;a2ObWCtjqY7791UhkOMwO292dofZ9mKi0XeONWzWCQji2pmOGw3fX6dVDsIHZIO9Y9LwSx4O+8XT&#10;DgvjbvxJUxUaESHsC9TQhjAUSvm6JYt+7Qbi6F3caDFEOTbKjHiLcNurNEkyZbHj2NDiQGVL9bX6&#10;sfENWcryKKezCfj28YpWZu+p1Pp5OR+3IALN4XF8T78YDfkG/rdEAKj9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KX0nEAAAA2wAAAA8AAAAAAAAAAAAAAAAAmAIAAGRycy9k&#10;b3ducmV2LnhtbFBLBQYAAAAABAAEAPUAAACJAwAAAAA=&#10;" filled="f" strokecolor="#151616" strokeweight=".07619mm">
              <v:path arrowok="t"/>
            </v:rect>
            <v:shape id="Freeform 85" o:spid="_x0000_s1109" style="position:absolute;left:5358;top:-27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CaE8UA&#10;AADbAAAADwAAAGRycy9kb3ducmV2LnhtbESPT2vCQBTE7wW/w/KEXopumkOR6EZEFGoRSmMRj8/s&#10;yx+SfRuyq4nfvlso9DjMzG+Y1Xo0rbhT72rLCl7nEQji3OqaSwXfp/1sAcJ5ZI2tZVLwIAfrdPK0&#10;wkTbgb/onvlSBAi7BBVU3neJlC6vyKCb2444eIXtDfog+1LqHocAN62Mo+hNGqw5LFTY0baivMlu&#10;RsH1dGyal4/icRg+d9Ex25lYXs5KPU/HzRKEp9H/h//a71rBIobfL+EHy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MJoTxQAAANsAAAAPAAAAAAAAAAAAAAAAAJgCAABkcnMv&#10;ZG93bnJldi54bWxQSwUGAAAAAAQABAD1AAAAigMAAAAA&#10;" path="m60,l1,,,7r53,l53,360r-52,l1,368r59,l60,xe" fillcolor="#151616" stroked="f">
              <v:path arrowok="t" o:connecttype="custom" o:connectlocs="60,0;1,0;0,7;53,7;53,360;1,360;1,368;60,368;60,0" o:connectangles="0,0,0,0,0,0,0,0,0"/>
            </v:shape>
            <v:shape id="Freeform 86" o:spid="_x0000_s1110" style="position:absolute;left:5358;top:-27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5U8MA&#10;AADbAAAADwAAAGRycy9kb3ducmV2LnhtbESPT4vCMBTE78J+h/CEvWmiKyLVtMiC4EEE/xw8Ppq3&#10;bdnmpTSxtvvpN4LgcZiZ3zCbrLe16Kj1lWMNs6kCQZw7U3Gh4XrZTVYgfEA2WDsmDQN5yNKP0QYT&#10;4x58ou4cChEh7BPUUIbQJFL6vCSLfuoa4uj9uNZiiLItpGnxEeG2lnOlltJixXGhxIa+S8p/z3er&#10;oR8ux/rwdx/m3bHbFrer4v1Caf057rdrEIH68A6/2nujYfUFzy/xB8j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M5U8MAAADbAAAADwAAAAAAAAAAAAAAAACYAgAAZHJzL2Rv&#10;d25yZXYueG1sUEsFBgAAAAAEAAQA9QAAAIgDAAAAAA==&#10;" path="m60,368r-59,l1,360r52,l53,7,,7,1,,60,r,368xe" filled="f" strokecolor="#151616" strokeweight=".07619mm">
              <v:path arrowok="t" o:connecttype="custom" o:connectlocs="60,368;1,368;1,360;53,360;53,7;0,7;1,0;60,0;60,368" o:connectangles="0,0,0,0,0,0,0,0,0"/>
            </v:shape>
            <v:shape id="Freeform 87" o:spid="_x0000_s1111" style="position:absolute;left:4727;top:-27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Wn/MYA&#10;AADbAAAADwAAAGRycy9kb3ducmV2LnhtbESP3WrCQBSE7wXfYTmCN1I3SimSupEiFqoI0lhKL0+z&#10;Jz8kezZkVxPfvisUvBxm5htmvRlMI67UucqygsU8AkGcWV1xoeDr/P60AuE8ssbGMim4kYNNMh6t&#10;Mda250+6pr4QAcIuRgWl920spctKMujmtiUOXm47gz7IrpC6wz7ATSOXUfQiDVYcFkpsaVtSVqcX&#10;o+D3fKzr2SG/7fvTLjqmO7OUP99KTSfD2ysIT4N/hP/bH1rB6hnuX8IPkM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5Wn/MYAAADbAAAADwAAAAAAAAAAAAAAAACYAgAAZHJz&#10;L2Rvd25yZXYueG1sUEsFBgAAAAAEAAQA9QAAAIsDAAAAAA==&#10;" path="m59,l,,,368r59,l59,360r-52,l7,7r53,l59,xe" fillcolor="#151616" stroked="f">
              <v:path arrowok="t" o:connecttype="custom" o:connectlocs="59,0;0,0;0,368;59,368;59,360;7,360;7,7;60,7;59,0" o:connectangles="0,0,0,0,0,0,0,0,0"/>
            </v:shape>
            <v:shape id="Freeform 88" o:spid="_x0000_s1112" style="position:absolute;left:4727;top:-2778;width:61;height:369;visibility:visible;mso-wrap-style:square;v-text-anchor:top" coordsize="61,3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YEvMMA&#10;AADbAAAADwAAAGRycy9kb3ducmV2LnhtbESPT4vCMBTE78J+h/CEvWmirCLVtMiC4EEE/xw8Ppq3&#10;bdnmpTSxtvvpN4LgcZiZ3zCbrLe16Kj1lWMNs6kCQZw7U3Gh4XrZTVYgfEA2WDsmDQN5yNKP0QYT&#10;4x58ou4cChEh7BPUUIbQJFL6vCSLfuoa4uj9uNZiiLItpGnxEeG2lnOlltJixXGhxIa+S8p/z3er&#10;oR8ux/rwdx/m3bHbFrer4v2X0vpz3G/XIAL14R1+tfdGw2oBzy/xB8j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YEvMMAAADbAAAADwAAAAAAAAAAAAAAAACYAgAAZHJzL2Rv&#10;d25yZXYueG1sUEsFBgAAAAAEAAQA9QAAAIgDAAAAAA==&#10;" path="m,368r59,l59,360r-52,l7,7r53,l59,,,,,368xe" filled="f" strokecolor="#151616" strokeweight=".07619mm">
              <v:path arrowok="t" o:connecttype="custom" o:connectlocs="0,368;59,368;59,360;7,360;7,7;60,7;59,0;0,0;0,368" o:connectangles="0,0,0,0,0,0,0,0,0"/>
            </v:shape>
            <v:rect id="Rectangle 89" o:spid="_x0000_s1113" style="position:absolute;left:11415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ba4cQA&#10;AADbAAAADwAAAGRycy9kb3ducmV2LnhtbESPzWrDMBCE74W8g9hAbo2cQoxxLYcSSGiLL/m55La2&#10;traptTKW6rhvHwUCOQ4z8w2TbSbTiZEG11pWsFpGIIgrq1uuFZxPu9cEhPPIGjvLpOCfHGzy2UuG&#10;qbZXPtB49LUIEHYpKmi871MpXdWQQbe0PXHwfuxg0Ac51FIPeA1w08m3KIqlwZbDQoM9bRuqfo9/&#10;RkH5VRz8/vu8H5Oy7jtbXlaFXSu1mE8f7yA8Tf4ZfrQ/tYIkhvuX8ANk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G2uHEAAAA2wAAAA8AAAAAAAAAAAAAAAAAmAIAAGRycy9k&#10;b3ducmV2LnhtbFBLBQYAAAAABAAEAPUAAACJAwAAAAA=&#10;" stroked="f">
              <v:path arrowok="t"/>
            </v:rect>
            <v:rect id="Rectangle 90" o:spid="_x0000_s1114" style="position:absolute;left:11415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9ipsQA&#10;AADbAAAADwAAAGRycy9kb3ducmV2LnhtbESPwWrDMBBE74X8g9hALyKR64MbnCjBGAJJDy1NC7ku&#10;1sY2sVbGUm3376tCocdhdt7s7A6z7cRIg28da3haJyCIK2darjV8fhxXGxA+IBvsHJOGb/Jw2C8e&#10;dpgbN/E7jZdQiwhhn6OGJoQ+V8pXDVn0a9cTR+/mBoshyqFWZsApwm2n0iTJlMWWY0ODPZUNVffL&#10;l41vyFKWhRyvJuDL2xmtzF5TqfXjci62IALN4f/4L30yGjbP8LslAk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vYqbEAAAA2wAAAA8AAAAAAAAAAAAAAAAAmAIAAGRycy9k&#10;b3ducmV2LnhtbFBLBQYAAAAABAAEAPUAAACJAwAAAAA=&#10;" filled="f" strokecolor="#151616" strokeweight=".07619mm">
              <v:path arrowok="t"/>
            </v:rect>
            <v:rect id="Rectangle 91" o:spid="_x0000_s1115" style="position:absolute;left:10055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XrCMAA&#10;AADbAAAADwAAAGRycy9kb3ducmV2LnhtbERPy4rCMBTdC/5DuMLsNHVgpFTTIoKigxsfG3e3zbUt&#10;NjelydTO35uF4PJw3qtsMI3oqXO1ZQXzWQSCuLC65lLB9bKdxiCcR9bYWCYF/+QgS8ejFSbaPvlE&#10;/dmXIoSwS1BB5X2bSOmKigy6mW2JA3e3nUEfYFdK3eEzhJtGfkfRQhqsOTRU2NKmouJx/jMK8sPx&#10;5He/110f52Xb2Pw2P9ofpb4mw3oJwtPgP+K3e68VxGFs+BJ+gE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xXrCMAAAADbAAAADwAAAAAAAAAAAAAAAACYAgAAZHJzL2Rvd25y&#10;ZXYueG1sUEsFBgAAAAAEAAQA9QAAAIUDAAAAAA==&#10;" stroked="f">
              <v:path arrowok="t"/>
            </v:rect>
            <v:rect id="Rectangle 92" o:spid="_x0000_s1116" style="position:absolute;left:10055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xTT8MA&#10;AADbAAAADwAAAGRycy9kb3ducmV2LnhtbESPT4vCMBDF78J+hzALewmargfRahQpLLh7UPwDXodm&#10;bIvNpDSxdr+9EQSPjzfv9+YtVr2tRUetrxxr+B4lIIhzZyouNJyOP8MpCB+QDdaOScM/eVgtPwYL&#10;TI278566QyhEhLBPUUMZQpMq5fOSLPqRa4ijd3GtxRBlWyjT4j3Cba3GSTJRFiuODSU2lJWUXw83&#10;G9+QmczWsjubgH+7X7Rysh1Lrb8++/UcRKA+vI9f6Y3RMJ3Bc0sEgFo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xTT8MAAADbAAAADwAAAAAAAAAAAAAAAACYAgAAZHJzL2Rv&#10;d25yZXYueG1sUEsFBgAAAAAEAAQA9QAAAIgDAAAAAA==&#10;" filled="f" strokecolor="#151616" strokeweight=".07619mm">
              <v:path arrowok="t"/>
            </v:rect>
            <v:rect id="Rectangle 93" o:spid="_x0000_s1117" style="position:absolute;left:10342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px08EA&#10;AADbAAAADwAAAGRycy9kb3ducmV2LnhtbERPy2rCQBTdF/oPwy24qxMFJU0dRQoNKtn42HR3k7lN&#10;gpk7ITMm8e+dheDycN6rzWga0VPnassKZtMIBHFhdc2lgsv59zMG4TyyxsYyKbiTg836/W2FibYD&#10;H6k/+VKEEHYJKqi8bxMpXVGRQTe1LXHg/m1n0AfYlVJ3OIRw08h5FC2lwZpDQ4Ut/VRUXE83oyDf&#10;Z0efHi5pH+dl29j8b5bZhVKTj3H7DcLT6F/ip3unFXyF9eFL+AF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6cdPBAAAA2wAAAA8AAAAAAAAAAAAAAAAAmAIAAGRycy9kb3du&#10;cmV2LnhtbFBLBQYAAAAABAAEAPUAAACGAwAAAAA=&#10;" stroked="f">
              <v:path arrowok="t"/>
            </v:rect>
            <v:rect id="Rectangle 94" o:spid="_x0000_s1118" style="position:absolute;left:10342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PJlMMA&#10;AADbAAAADwAAAGRycy9kb3ducmV2LnhtbESPT4vCMBDF78J+hzALXoKmehCtRpHCwu4eFP+A16EZ&#10;22IzKU221m+/EQSPjzfv9+atNr2tRUetrxxrmIwTEMS5MxUXGs6nr9EchA/IBmvHpOFBHjbrj8EK&#10;U+PufKDuGAoRIexT1FCG0KRK+bwki37sGuLoXV1rMUTZFsq0eI9wW6tpksyUxYpjQ4kNZSXlt+Of&#10;jW/ITGZb2V1MwN/9D1o5202l1sPPfrsEEagP7+NX+ttoWEzguSUCQK3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PJlMMAAADbAAAADwAAAAAAAAAAAAAAAACYAgAAZHJzL2Rv&#10;d25yZXYueG1sUEsFBgAAAAAEAAQA9QAAAIgDAAAAAA==&#10;" filled="f" strokecolor="#151616" strokeweight=".07619mm">
              <v:path arrowok="t"/>
            </v:rect>
            <v:rect id="Rectangle 95" o:spid="_x0000_s1119" style="position:absolute;left:11114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RKP8QA&#10;AADbAAAADwAAAGRycy9kb3ducmV2LnhtbESPT4vCMBTE74LfITxhb5oqrLjVtIiguOLFP5e9vTbP&#10;tti8lCbW7rc3wsIeh5n5DbNKe1OLjlpXWVYwnUQgiHOrKy4UXC/b8QKE88gaa8uk4JccpMlwsMJY&#10;2yefqDv7QgQIuxgVlN43sZQuL8mgm9iGOHg32xr0QbaF1C0+A9zUchZFc2mw4rBQYkObkvL7+WEU&#10;ZN/Hk98drrtukRVNbbOf6dF+KvUx6tdLEJ56/x/+a++1gq8ZvL+EHyC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8kSj/EAAAA2wAAAA8AAAAAAAAAAAAAAAAAmAIAAGRycy9k&#10;b3ducmV2LnhtbFBLBQYAAAAABAAEAPUAAACJAwAAAAA=&#10;" stroked="f">
              <v:path arrowok="t"/>
            </v:rect>
            <v:rect id="Rectangle 96" o:spid="_x0000_s1120" style="position:absolute;left:11114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3yeMMA&#10;AADbAAAADwAAAGRycy9kb3ducmV2LnhtbESPQWvCQBCF7wX/wzJCL4tuVBBNXUUCQuvBYhR6HbLT&#10;JDQ7G7LbGP+9KxR6fLx535u32Q22ET11vnasYTZNQBAXztRcarheDpMVCB+QDTaOScOdPOy2o5cN&#10;psbd+Ex9HkoRIexT1FCF0KZK+aIii37qWuLofbvOYoiyK5Xp8BbhtlHzJFkqizXHhgpbyioqfvJf&#10;G9+Qmcz2sv8yAY+fH2jl8jSXWr+Oh/0biEBD+D/+S78bDesF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3yeMMAAADbAAAADwAAAAAAAAAAAAAAAACYAgAAZHJzL2Rv&#10;d25yZXYueG1sUEsFBgAAAAAEAAQA9QAAAIgDAAAAAA==&#10;" filled="f" strokecolor="#151616" strokeweight=".07619mm">
              <v:path arrowok="t"/>
            </v:rect>
            <v:rect id="Rectangle 97" o:spid="_x0000_s1121" style="position:absolute;left:10811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F30MUA&#10;AADbAAAADwAAAGRycy9kb3ducmV2LnhtbESPQWvCQBSE74X+h+UVeqsbSysxZhNKoVKLFzUXby/Z&#10;ZxLMvg3ZbYz/vlsQPA4z8w2T5pPpxEiDay0rmM8iEMSV1S3XCorD10sMwnlkjZ1lUnAlB3n2+JBi&#10;ou2FdzTufS0ChF2CChrv+0RKVzVk0M1sTxy8kx0M+iCHWuoBLwFuOvkaRQtpsOWw0GBPnw1V5/2v&#10;UVButju//inWY1zWfWfL43xr35V6fpo+ViA8Tf4evrW/tYLlG/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gXfQxQAAANsAAAAPAAAAAAAAAAAAAAAAAJgCAABkcnMv&#10;ZG93bnJldi54bWxQSwUGAAAAAAQABAD1AAAAigMAAAAA&#10;" stroked="f">
              <v:path arrowok="t"/>
            </v:rect>
            <v:rect id="Rectangle 98" o:spid="_x0000_s1122" style="position:absolute;left:10811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Pl8MA&#10;AADbAAAADwAAAGRycy9kb3ducmV2LnhtbESPQWvCQBCF7wX/wzJCL4tuFBRNXUUCQuvBYhR6HbLT&#10;JDQ7G7LbGP+9KxR6fLx535u32Q22ET11vnasYTZNQBAXztRcarheDpMVCB+QDTaOScOdPOy2o5cN&#10;psbd+Ex9HkoRIexT1FCF0KZK+aIii37qWuLofbvOYoiyK5Xp8BbhtlHzJFkqizXHhgpbyioqfvJf&#10;G9+Qmcz2sv8yAY+fH2jl8jSXWr+Oh/0biEBD+D/+S78bDesF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jPl8MAAADbAAAADwAAAAAAAAAAAAAAAACYAgAAZHJzL2Rv&#10;d25yZXYueG1sUEsFBgAAAAAEAAQA9QAAAIgDAAAAAA==&#10;" filled="f" strokecolor="#151616" strokeweight=".07619mm">
              <v:path arrowok="t"/>
            </v:rect>
            <v:rect id="Rectangle 99" o:spid="_x0000_s1123" style="position:absolute;left:9749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9MPMIA&#10;AADbAAAADwAAAGRycy9kb3ducmV2LnhtbESPzarCMBSE94LvEI7gTlMFRXuNchEUFTf+bNydNue2&#10;5TYnpYm1vr0RBJfDzHzDLFatKUVDtSssKxgNIxDEqdUFZwqul81gBsJ5ZI2lZVLwJAerZbezwFjb&#10;B5+oOftMBAi7GBXk3lexlC7NyaAb2oo4eH+2NuiDrDOpa3wEuCnlOIqm0mDBYSHHitY5pf/nu1GQ&#10;7I8nvz1ct80syarSJrfR0U6U6vfa3x8Qnlr/DX/aO61gPoX3l/A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H0w8wgAAANsAAAAPAAAAAAAAAAAAAAAAAJgCAABkcnMvZG93&#10;bnJldi54bWxQSwUGAAAAAAQABAD1AAAAhwMAAAAA&#10;" stroked="f">
              <v:path arrowok="t"/>
            </v:rect>
            <v:rect id="Rectangle 100" o:spid="_x0000_s1124" style="position:absolute;left:9749;top:-2750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0e8QA&#10;AADbAAAADwAAAGRycy9kb3ducmV2LnhtbESPQWvCQBCF7wX/wzJCL4tu9GA1dRUJCK0Hi1HodchO&#10;k9DsbMhuY/z3riD0+HjzvjdvvR1sI3rqfO1Yw2yagCAunKm51HA57ydLED4gG2wck4YbedhuRi9r&#10;TI278on6PJQiQtinqKEKoU2V8kVFFv3UtcTR+3GdxRBlVyrT4TXCbaPmSbJQFmuODRW2lFVU/OZ/&#10;Nr4hM5ntZP9tAh6+PtHKxXEutX4dD7t3EIGG8H/8TH8YDas3eGyJAF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9HvEAAAA2wAAAA8AAAAAAAAAAAAAAAAAmAIAAGRycy9k&#10;b3ducmV2LnhtbFBLBQYAAAAABAAEAPUAAACJAwAAAAA=&#10;" filled="f" strokecolor="#151616" strokeweight=".07619mm">
              <v:path arrowok="t"/>
            </v:rect>
            <v:rect id="Rectangle 101" o:spid="_x0000_s1125" style="position:absolute;left:4044;top:-2735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lgCcMA&#10;AADbAAAADwAAAGRycy9kb3ducmV2LnhtbESPwWrCQBCG7wXfYRnBy1I3epCauooEhNpDS1XwOmSn&#10;SWh2NmS3MX37zkHwOPzzf/PNZjf6Vg3UxyawhcU8A0VcBtdwZeFyPjy/gIoJ2WEbmCz8UYTddvK0&#10;wdyFG3/RcEqVEgjHHC3UKXW5MbGsyWOch45Ysu/Qe0wy9pVxPd4E7luzzLKV8diwXKixo6Km8uf0&#10;60VDF7rY6+HqEr5/HtHr1cdSWzubjvtXUInG9Fi+t9+chbXIyi8CAL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lgCcMAAADbAAAADwAAAAAAAAAAAAAAAACYAgAAZHJzL2Rv&#10;d25yZXYueG1sUEsFBgAAAAAEAAQA9QAAAIgDAAAAAA==&#10;" filled="f" strokecolor="#151616" strokeweight=".07619mm">
              <v:path arrowok="t"/>
            </v:rect>
            <v:rect id="Rectangle 102" o:spid="_x0000_s1126" style="position:absolute;left:3758;top:-2735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XFksQA&#10;AADbAAAADwAAAGRycy9kb3ducmV2LnhtbESPwWrDMBBE74X8g9hALyKR64NpnCjBGAJJDy1NC7ku&#10;1sY2sVbGUm3376tCocdhdt7s7A6z7cRIg28da3haJyCIK2darjV8fhxXzyB8QDbYOSYN3+ThsF88&#10;7DA3buJ3Gi+hFhHCPkcNTQh9rpSvGrLo164njt7NDRZDlEOtzIBThNtOpUmSKYstx4YGeyobqu6X&#10;LxvfkKUsCzleTcCXtzNamb2mUuvH5VxsQQSaw//xX/pkNGw28LslAk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lxZLEAAAA2wAAAA8AAAAAAAAAAAAAAAAAmAIAAGRycy9k&#10;b3ducmV2LnhtbFBLBQYAAAAABAAEAPUAAACJAwAAAAA=&#10;" filled="f" strokecolor="#151616" strokeweight=".07619mm">
              <v:path arrowok="t"/>
            </v:rect>
            <v:rect id="Rectangle 103" o:spid="_x0000_s1127" style="position:absolute;left:2952;top:-2743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9gY8MA&#10;AADcAAAADwAAAGRycy9kb3ducmV2LnhtbESPQWvCQBCF70L/wzKFXpa60YNI6ioSEGwPilrodchO&#10;k9DsbMiuMf33zkHwNo9535s3q83oWzVQH5vAFmbTDBRxGVzDlYXvy+59CSomZIdtYLLwTxE265fJ&#10;CnMXbnyi4ZwqJSEcc7RQp9TlxsSyJo9xGjpi2f2G3mMS2VfG9XiTcN+aeZYtjMeG5UKNHRU1lX/n&#10;q5cautDFVg8/LuHX8RO9Xhzm2tq313H7ASrRmJ7mB713wmVSX56RCcz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29gY8MAAADcAAAADwAAAAAAAAAAAAAAAACYAgAAZHJzL2Rv&#10;d25yZXYueG1sUEsFBgAAAAAEAAQA9QAAAIgDAAAAAA==&#10;" filled="f" strokecolor="#151616" strokeweight=".07619mm">
              <v:path arrowok="t"/>
            </v:rect>
            <v:rect id="Rectangle 104" o:spid="_x0000_s1128" style="position:absolute;left:3239;top:-2743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PF+MMA&#10;AADcAAAADwAAAGRycy9kb3ducmV2LnhtbESPQYvCMBCF74L/IYywl7CmehDpNooUFtY9KOrCXodm&#10;bIvNpDSx1n9vBMHbDO99b95k68E2oqfO1441zKYJCOLCmZpLDX+n788lCB+QDTaOScOdPKxX41GG&#10;qXE3PlB/DKWIIexT1FCF0KZK+aIii37qWuKonV1nMcS1K5Xp8BbDbaPmSbJQFmuOFypsKa+ouByv&#10;NtaQucw3sv83AX/3W7RysZtLrT8mw+YLRKAhvM0v+sdELpnB85k4gVo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PF+MMAAADcAAAADwAAAAAAAAAAAAAAAACYAgAAZHJzL2Rv&#10;d25yZXYueG1sUEsFBgAAAAAEAAQA9QAAAIgDAAAAAA==&#10;" filled="f" strokecolor="#151616" strokeweight=".07619mm">
              <v:path arrowok="t"/>
            </v:rect>
            <v:rect id="Rectangle 105" o:spid="_x0000_s1129" style="position:absolute;left:1116;top:-2743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Fbj8MA&#10;AADcAAAADwAAAGRycy9kb3ducmV2LnhtbESPT4vCMBDF78J+hzALewma2oNI1yhSWNA9KP6BvQ7N&#10;2JZtJqWJtX57IwjeZnjv9+bNYjXYRvTU+dqxhukkAUFcOFNzqeF8+hnPQfiAbLBxTBru5GG1/Bgt&#10;MDPuxgfqj6EUMYR9hhqqENpMKV9UZNFPXEsctYvrLIa4dqUyHd5iuG1UmiQzZbHmeKHClvKKiv/j&#10;1cYaMpf5WvZ/JuDvfotWznap1Prrc1h/gwg0hLf5RW9M5JIUns/ECd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Fbj8MAAADcAAAADwAAAAAAAAAAAAAAAACYAgAAZHJzL2Rv&#10;d25yZXYueG1sUEsFBgAAAAAEAAQA9QAAAIgDAAAAAA==&#10;" filled="f" strokecolor="#151616" strokeweight=".07619mm">
              <v:path arrowok="t"/>
            </v:rect>
            <v:rect id="Rectangle 106" o:spid="_x0000_s1130" style="position:absolute;left:1408;top:-2743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3+FMMA&#10;AADcAAAADwAAAGRycy9kb3ducmV2LnhtbESPQYvCMBCF7wv+hzCCl6DpuiBSjSIFQT3ssip4HZqx&#10;LTaT0mRr/fdGEPY2w3vfmzfLdW9r0VHrK8caPicJCOLcmYoLDefTdjwH4QOywdoxaXiQh/Vq8LHE&#10;1Lg7/1J3DIWIIexT1FCG0KRK+bwki37iGuKoXV1rMcS1LZRp8R7Dba2mSTJTFiuOF0psKCspvx3/&#10;bKwhM5ltZHcxAQ8/e7Ry9j2VWo+G/WYBIlAf/s1vemcil3zB65k4gVo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73+FMMAAADcAAAADwAAAAAAAAAAAAAAAACYAgAAZHJzL2Rv&#10;d25yZXYueG1sUEsFBgAAAAAEAAQA9QAAAIgDAAAAAA==&#10;" filled="f" strokecolor="#151616" strokeweight=".07619mm">
              <v:path arrowok="t"/>
            </v:rect>
            <v:shape id="Freeform 107" o:spid="_x0000_s1131" style="position:absolute;left:1672;top:-2777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8CrMEA&#10;AADcAAAADwAAAGRycy9kb3ducmV2LnhtbERP32vCMBB+H/g/hBP2tqYbnYzOKDIo+DZmhb3emrOp&#10;ay4libb61y8Dwbf7+H7ecj3ZXpzJh86xgucsB0HcON1xq2BfV09vIEJE1tg7JgUXCrBezR6WWGo3&#10;8hedd7EVKYRDiQpMjEMpZWgMWQyZG4gTd3DeYkzQt1J7HFO47eVLni+kxY5Tg8GBPgw1v7uTVVAc&#10;N/67HnE0xfWn+nSvfdHWlVKP82nzDiLSFO/im3ur0/y8gP9n0gV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PAqzBAAAA3AAAAA8AAAAAAAAAAAAAAAAAmAIAAGRycy9kb3du&#10;cmV2LnhtbFBLBQYAAAAABAAEAPUAAACGAwAAAAA=&#10;" path="m60,l1,,,7r53,l53,362r-52,l1,370r59,l60,xe" fillcolor="#151616" stroked="f">
              <v:path arrowok="t" o:connecttype="custom" o:connectlocs="60,0;1,0;0,7;53,7;53,362;1,362;1,370;60,370;60,0" o:connectangles="0,0,0,0,0,0,0,0,0"/>
            </v:shape>
            <v:shape id="Freeform 108" o:spid="_x0000_s1132" style="position:absolute;left:1672;top:-2777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2TpcAA&#10;AADcAAAADwAAAGRycy9kb3ducmV2LnhtbERPTWvCQBC9F/wPywi9iG4UWmJ0DcEq9NoY72N2TILZ&#10;2bC71fTfu4VCb/N4n7PNR9OLOznfWVawXCQgiGurO24UVKfjPAXhA7LG3jIp+CEP+W7yssVM2wd/&#10;0b0MjYgh7DNU0IYwZFL6uiWDfmEH4shdrTMYInSN1A4fMdz0cpUk79Jgx7GhxYH2LdW38tso0PWl&#10;r650cOvzLC3XH8VsoDMp9Todiw2IQGP4F/+5P3Wcn7zB7zPxArl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X2TpcAAAADcAAAADwAAAAAAAAAAAAAAAACYAgAAZHJzL2Rvd25y&#10;ZXYueG1sUEsFBgAAAAAEAAQA9QAAAIUDAAAAAA==&#10;" path="m60,370r-59,l1,362r52,l53,7,,7,1,,60,r,370xe" filled="f" strokecolor="#151616" strokeweight=".07619mm">
              <v:path arrowok="t" o:connecttype="custom" o:connectlocs="60,370;1,370;1,362;53,362;53,7;0,7;1,0;60,0;60,370" o:connectangles="0,0,0,0,0,0,0,0,0"/>
            </v:shape>
            <v:shape id="Freeform 109" o:spid="_x0000_s1133" style="position:absolute;left:1032;top:-2777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E5QMEA&#10;AADcAAAADwAAAGRycy9kb3ducmV2LnhtbERP32vCMBB+H/g/hBP2tqaOKqMzigiFvY1Zwddbc2u6&#10;NZeSZLbbX28Ewbf7+H7eejvZXpzJh86xgkWWgyBunO64VXCsq6cXECEia+wdk4I/CrDdzB7WWGo3&#10;8gedD7EVKYRDiQpMjEMpZWgMWQyZG4gT9+W8xZigb6X2OKZw28vnPF9Jix2nBoMD7Q01P4dfq6D4&#10;3vlTPeJoiv/P6t0t+6KtK6Ue59PuFUSkKd7FN/ebTvPzFVyfSRfIz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ROUDBAAAA3AAAAA8AAAAAAAAAAAAAAAAAmAIAAGRycy9kb3du&#10;cmV2LnhtbFBLBQYAAAAABAAEAPUAAACGAwAAAAA=&#10;" path="m59,l,,,370r59,l59,362r-52,l7,7r53,l59,xe" fillcolor="#151616" stroked="f">
              <v:path arrowok="t" o:connecttype="custom" o:connectlocs="59,0;0,0;0,370;59,370;59,362;7,362;7,7;60,7;59,0" o:connectangles="0,0,0,0,0,0,0,0,0"/>
            </v:shape>
            <v:shape id="Freeform 110" o:spid="_x0000_s1134" style="position:absolute;left:1032;top:-2777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OoScAA&#10;AADcAAAADwAAAGRycy9kb3ducmV2LnhtbERPTWvCQBC9F/wPywi9iG700MboGoJV6LUx3sfsmASz&#10;s2F3q+m/dwuF3ubxPmebj6YXd3K+s6xguUhAENdWd9woqE7HeQrCB2SNvWVS8EMe8t3kZYuZtg/+&#10;onsZGhFD2GeooA1hyKT0dUsG/cIOxJG7WmcwROgaqR0+Yrjp5SpJ3qTBjmNDiwPtW6pv5bdRoOtL&#10;X13p4NbnWVquP4rZQGdS6nU6FhsQgcbwL/5zf+o4P3mH32fiBXL3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uOoScAAAADcAAAADwAAAAAAAAAAAAAAAACYAgAAZHJzL2Rvd25y&#10;ZXYueG1sUEsFBgAAAAAEAAQA9QAAAIUDAAAAAA==&#10;" path="m,370r59,l59,362r-52,l7,7r53,l59,,,,,370xe" filled="f" strokecolor="#151616" strokeweight=".07619mm">
              <v:path arrowok="t" o:connecttype="custom" o:connectlocs="0,370;59,370;59,362;7,362;7,7;60,7;59,0;0,0;0,370" o:connectangles="0,0,0,0,0,0,0,0,0"/>
            </v:shape>
            <v:rect id="Rectangle 111" o:spid="_x0000_s1135" style="position:absolute;left:681;top:-4913;width:11031;height:27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dNhMUA&#10;AADcAAAADwAAAGRycy9kb3ducmV2LnhtbESPQWvCQBCF74L/YRmhN93YFgmpq9RCJYdSMHrwOGSn&#10;2dTsbMhuNf77zqHQ2wzvzXvfrLej79SVhtgGNrBcZKCI62Bbbgycju/zHFRMyBa7wGTgThG2m+lk&#10;jYUNNz7QtUqNkhCOBRpwKfWF1rF25DEuQk8s2lcYPCZZh0bbAW8S7jv9mGUr7bFlaXDY05uj+lL9&#10;eAP7/d1+P9GlOu3KUn/kn+Vz787GPMzG1xdQicb0b/67Lq3gZ0Irz8gEe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t02ExQAAANwAAAAPAAAAAAAAAAAAAAAAAJgCAABkcnMv&#10;ZG93bnJldi54bWxQSwUGAAAAAAQABAD1AAAAigMAAAAA&#10;" filled="f" strokeweight="1.44pt">
              <v:path arrowok="t"/>
            </v:rect>
            <v:rect id="Rectangle 112" o:spid="_x0000_s1136" style="position:absolute;left:5856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wdfMIA&#10;AADcAAAADwAAAGRycy9kb3ducmV2LnhtbERPTWvCQBC9C/6HZQredKNgSVNXKYJiSy6xXnqbZMck&#10;mJ0N2TVJ/323IHibx/uczW40jeipc7VlBctFBIK4sLrmUsHl+zCPQTiPrLGxTAp+ycFuO51sMNF2&#10;4Iz6sy9FCGGXoILK+zaR0hUVGXQL2xIH7mo7gz7ArpS6wyGEm0auouhVGqw5NFTY0r6i4na+GwX5&#10;Z5r549fl2Md52TY2/1mmdq3U7GX8eAfhafRP8cN90mF+9Ab/z4QL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vB18wgAAANwAAAAPAAAAAAAAAAAAAAAAAJgCAABkcnMvZG93&#10;bnJldi54bWxQSwUGAAAAAAQABAD1AAAAhwMAAAAA&#10;" stroked="f">
              <v:path arrowok="t"/>
            </v:rect>
            <v:rect id="Rectangle 113" o:spid="_x0000_s1137" style="position:absolute;left:5569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8iPMQA&#10;AADcAAAADwAAAGRycy9kb3ducmV2LnhtbESPQWvCQBCF7wX/wzJCb3WTQotEVxFBUfGi9dLbJDsm&#10;wexsyG5j/Pedg+BthvfmvW/my8E1qqcu1J4NpJMEFHHhbc2lgcvP5mMKKkRki41nMvCgAMvF6G2O&#10;mfV3PlF/jqWSEA4ZGqhibDOtQ1GRwzDxLbFoV985jLJ2pbYd3iXcNfozSb61w5qlocKW1hUVt/Of&#10;M5Dvj6e4PVy2/TQv28bnv+nRfxnzPh5WM1CRhvgyP693VvBTwZdnZAK9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fIjzEAAAA3AAAAA8AAAAAAAAAAAAAAAAAmAIAAGRycy9k&#10;b3ducmV2LnhtbFBLBQYAAAAABAAEAPUAAACJAwAAAAA=&#10;" stroked="f">
              <v:path arrowok="t"/>
            </v:rect>
            <v:rect id="Rectangle 114" o:spid="_x0000_s1138" style="position:absolute;left:5283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OHp8IA&#10;AADcAAAADwAAAGRycy9kb3ducmV2LnhtbERPTWvCQBC9F/oflin0VjcpVCRmIyJUrHhJ9OJtkh2T&#10;YHY2ZNeY/ntXKPQ2j/c56WoynRhpcK1lBfEsAkFcWd1yreB0/P5YgHAeWWNnmRT8koNV9vqSYqLt&#10;nXMaC1+LEMIuQQWN930ipasaMuhmticO3MUOBn2AQy31gPcQbjr5GUVzabDl0NBgT5uGqmtxMwrK&#10;n0Put/vTdlyUdd/Z8hwf7JdS72/TegnC0+T/xX/unQ7z4xiez4QLZP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E4enwgAAANwAAAAPAAAAAAAAAAAAAAAAAJgCAABkcnMvZG93&#10;bnJldi54bWxQSwUGAAAAAAQABAD1AAAAhwMAAAAA&#10;" stroked="f">
              <v:path arrowok="t"/>
            </v:rect>
            <v:rect id="Rectangle 115" o:spid="_x0000_s1139" style="position:absolute;left:4997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EZ0MIA&#10;AADcAAAADwAAAGRycy9kb3ducmV2LnhtbERPTWvCQBC9C/0PywjedBOhIqmrFKHBihetl94m2WkS&#10;ujsbsmsS/70rFHqbx/uczW60RvTU+caxgnSRgCAunW64UnD9+pivQfiArNE4JgV38rDbvkw2mGk3&#10;8Jn6S6hEDGGfoYI6hDaT0pc1WfQL1xJH7sd1FkOEXSV1h0MMt0Yuk2QlLTYcG2psaV9T+Xu5WQXF&#10;5+kc8uM179dF1RpXfKcn96rUbDq+v4EINIZ/8Z/7oOP8dAnPZ+IF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wRnQwgAAANwAAAAPAAAAAAAAAAAAAAAAAJgCAABkcnMvZG93&#10;bnJldi54bWxQSwUGAAAAAAQABAD1AAAAhwMAAAAA&#10;" stroked="f">
              <v:path arrowok="t"/>
            </v:rect>
            <v:rect id="Rectangle 116" o:spid="_x0000_s1140" style="position:absolute;left:4711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28S8MA&#10;AADcAAAADwAAAGRycy9kb3ducmV2LnhtbERPTWvCQBC9F/wPywi91U1aWkJ0FRGUtuQSzcXbJDsm&#10;wexsyG5j+u+7gtDbPN7nrDaT6cRIg2stK4gXEQjiyuqWawXFaf+SgHAeWWNnmRT8koPNeva0wlTb&#10;G+c0Hn0tQgi7FBU03veplK5qyKBb2J44cBc7GPQBDrXUA95CuOnkaxR9SIMth4YGe9o1VF2PP0ZB&#10;+ZXl/vBdHMakrPvOluc4s+9KPc+n7RKEp8n/ix/uTx3mx29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28S8MAAADcAAAADwAAAAAAAAAAAAAAAACYAgAAZHJzL2Rv&#10;d25yZXYueG1sUEsFBgAAAAAEAAQA9QAAAIgDAAAAAA==&#10;" stroked="f">
              <v:path arrowok="t"/>
            </v:rect>
            <v:rect id="Rectangle 117" o:spid="_x0000_s1141" style="position:absolute;left:4138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QkP8MA&#10;AADcAAAADwAAAGRycy9kb3ducmV2LnhtbERPTWvCQBC9F/wPywi91U1KW0J0FRGUtuQSzcXbJDsm&#10;wexsyG5j+u+7gtDbPN7nrDaT6cRIg2stK4gXEQjiyuqWawXFaf+SgHAeWWNnmRT8koPNeva0wlTb&#10;G+c0Hn0tQgi7FBU03veplK5qyKBb2J44cBc7GPQBDrXUA95CuOnkaxR9SIMth4YGe9o1VF2PP0ZB&#10;+ZXl/vBdHMakrPvOluc4s+9KPc+n7RKEp8n/ix/uTx3mx29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WQkP8MAAADcAAAADwAAAAAAAAAAAAAAAACYAgAAZHJzL2Rv&#10;d25yZXYueG1sUEsFBgAAAAAEAAQA9QAAAIgDAAAAAA==&#10;" stroked="f">
              <v:path arrowok="t"/>
            </v:rect>
            <v:rect id="Rectangle 118" o:spid="_x0000_s1142" style="position:absolute;left:3852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iBpMAA&#10;AADcAAAADwAAAGRycy9kb3ducmV2LnhtbERPy6rCMBDdC/5DGMGdphUU6TXKRVBU3PjYuJs2c9ty&#10;m0lpYq1/bwTB3RzOcxarzlSipcaVlhXE4wgEcWZ1ybmC62UzmoNwHlljZZkUPMnBatnvLTDR9sEn&#10;as8+FyGEXYIKCu/rREqXFWTQjW1NHLg/2xj0ATa51A0+Qrip5CSKZtJgyaGhwJrWBWX/57tRkO6P&#10;J789XLftPM3ryqa3+GinSg0H3e8PCE+d/4o/7p0O8+MpvJ8JF8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iiBpMAAAADcAAAADwAAAAAAAAAAAAAAAACYAgAAZHJzL2Rvd25y&#10;ZXYueG1sUEsFBgAAAAAEAAQA9QAAAIUDAAAAAA==&#10;" stroked="f">
              <v:path arrowok="t"/>
            </v:rect>
            <v:rect id="Rectangle 119" o:spid="_x0000_s1143" style="position:absolute;left:4424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of08AA&#10;AADcAAAADwAAAGRycy9kb3ducmV2LnhtbERPy6rCMBDdX/AfwgjurmkvKFKNIoKi4sbHxt20Gdti&#10;MylNbq1/bwTB3RzOc2aLzlSipcaVlhXEwwgEcWZ1ybmCy3n9OwHhPLLGyjIpeJKDxbz3M8NE2wcf&#10;qT35XIQQdgkqKLyvEyldVpBBN7Q1ceButjHoA2xyqRt8hHBTyb8oGkuDJYeGAmtaFZTdT/9GQbo7&#10;HP1mf9m0kzSvK5te44MdKTXod8spCE+d/4o/7q0O8+MxvJ8JF8j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vof08AAAADcAAAADwAAAAAAAAAAAAAAAACYAgAAZHJzL2Rvd25y&#10;ZXYueG1sUEsFBgAAAAAEAAQA9QAAAIUDAAAAAA==&#10;" stroked="f">
              <v:path arrowok="t"/>
            </v:rect>
            <v:rect id="Rectangle 120" o:spid="_x0000_s1144" style="position:absolute;left:3565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a6SMMA&#10;AADcAAAADwAAAGRycy9kb3ducmV2LnhtbERPTWvCQBC9F/wPywi91U0KbUN0FRGUtuQSzcXbJDsm&#10;wexsyG5j+u+7gtDbPN7nrDaT6cRIg2stK4gXEQjiyuqWawXFaf+SgHAeWWNnmRT8koPNeva0wlTb&#10;G+c0Hn0tQgi7FBU03veplK5qyKBb2J44cBc7GPQBDrXUA95CuOnkaxS9S4Mth4YGe9o1VF2PP0ZB&#10;+ZXl/vBdHMakrPvOluc4s29KPc+n7RKEp8n/ix/uTx3mxx9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a6SMMAAADcAAAADwAAAAAAAAAAAAAAAACYAgAAZHJzL2Rv&#10;d25yZXYueG1sUEsFBgAAAAAEAAQA9QAAAIgDAAAAAA==&#10;" stroked="f">
              <v:path arrowok="t"/>
            </v:rect>
            <v:rect id="Rectangle 121" o:spid="_x0000_s1145" style="position:absolute;left:3279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kuOsQA&#10;AADcAAAADwAAAGRycy9kb3ducmV2LnhtbESPQWvCQBCF7wX/wzJCb3WTQotEVxFBUfGi9dLbJDsm&#10;wexsyG5j/Pedg+BthvfmvW/my8E1qqcu1J4NpJMEFHHhbc2lgcvP5mMKKkRki41nMvCgAMvF6G2O&#10;mfV3PlF/jqWSEA4ZGqhibDOtQ1GRwzDxLbFoV985jLJ2pbYd3iXcNfozSb61w5qlocKW1hUVt/Of&#10;M5Dvj6e4PVy2/TQv28bnv+nRfxnzPh5WM1CRhvgyP693VvBToZVnZAK9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pLjrEAAAA3AAAAA8AAAAAAAAAAAAAAAAAmAIAAGRycy9k&#10;b3ducmV2LnhtbFBLBQYAAAAABAAEAPUAAACJAwAAAAA=&#10;" stroked="f">
              <v:path arrowok="t"/>
            </v:rect>
            <v:rect id="Rectangle 122" o:spid="_x0000_s1146" style="position:absolute;left:2993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WLocIA&#10;AADcAAAADwAAAGRycy9kb3ducmV2LnhtbERPTYvCMBC9C/6HMII3TSso2jWKCIorXqxe9jZtZtuy&#10;zaQ0sXb/vREW9jaP9znrbW9q0VHrKssK4mkEgji3uuJCwf12mCxBOI+ssbZMCn7JwXYzHKwx0fbJ&#10;V+pSX4gQwi5BBaX3TSKly0sy6Ka2IQ7ct20N+gDbQuoWnyHc1HIWRQtpsOLQUGJD+5Lyn/RhFGSf&#10;l6s/nu/HbpkVTW2zr/hi50qNR/3uA4Sn3v+L/9wnHebHK3g/Ey6Qm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ZYuhwgAAANwAAAAPAAAAAAAAAAAAAAAAAJgCAABkcnMvZG93&#10;bnJldi54bWxQSwUGAAAAAAQABAD1AAAAhwMAAAAA&#10;" stroked="f">
              <v:path arrowok="t"/>
            </v:rect>
            <v:rect id="Rectangle 123" o:spid="_x0000_s1147" style="position:absolute;left:2706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PogcQA&#10;AADcAAAADwAAAGRycy9kb3ducmV2LnhtbESPT4vCQAzF7wt+hyHC3tapwi5SHUUEZVe8+OfiLe3E&#10;ttjJlM5Y67ffHARvCe/lvV/my97VqqM2VJ4NjEcJKOLc24oLA+fT5msKKkRki7VnMvCkAMvF4GOO&#10;qfUPPlB3jIWSEA4pGihjbFKtQ16SwzDyDbFoV986jLK2hbYtPiTc1XqSJD/aYcXSUGJD65Ly2/Hu&#10;DGR/+0Pc7s7bbpoVTe2zy3jvv435HParGahIfXybX9e/VvAngi/PyAR6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z6IHEAAAA3AAAAA8AAAAAAAAAAAAAAAAAmAIAAGRycy9k&#10;b3ducmV2LnhtbFBLBQYAAAAABAAEAPUAAACJAwAAAAA=&#10;" stroked="f">
              <v:path arrowok="t"/>
            </v:rect>
            <v:rect id="Rectangle 124" o:spid="_x0000_s1148" style="position:absolute;left:2420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9NGsIA&#10;AADcAAAADwAAAGRycy9kb3ducmV2LnhtbERPTWvCQBC9C/0PywjedBOhIqmrFKHBihetl94m2WkS&#10;ujsbsmsS/70rFHqbx/uczW60RvTU+caxgnSRgCAunW64UnD9+pivQfiArNE4JgV38rDbvkw2mGk3&#10;8Jn6S6hEDGGfoYI6hDaT0pc1WfQL1xJH7sd1FkOEXSV1h0MMt0Yuk2QlLTYcG2psaV9T+Xu5WQXF&#10;5+kc8uM179dF1RpXfKcn96rUbDq+v4EINIZ/8Z/7oOP8ZQrPZ+IF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f00awgAAANwAAAAPAAAAAAAAAAAAAAAAAJgCAABkcnMvZG93&#10;bnJldi54bWxQSwUGAAAAAAQABAD1AAAAhwMAAAAA&#10;" stroked="f">
              <v:path arrowok="t"/>
            </v:rect>
            <v:rect id="Rectangle 125" o:spid="_x0000_s1149" style="position:absolute;left:2134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3TbcIA&#10;AADcAAAADwAAAGRycy9kb3ducmV2LnhtbERPS4vCMBC+C/6HMMLeNG1Bka6xLIKiixcfF2/TZrYt&#10;20xKE2v3328Ewdt8fM9ZZYNpRE+dqy0riGcRCOLC6ppLBdfLdroE4TyyxsYyKfgjB9l6PFphqu2D&#10;T9SffSlCCLsUFVTet6mUrqjIoJvZljhwP7Yz6APsSqk7fIRw08gkihbSYM2hocKWNhUVv+e7UZAf&#10;jie/+77u+mVeto3Nb/HRzpX6mAxfnyA8Df4tfrn3OsxPEng+Ey6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rdNtwgAAANwAAAAPAAAAAAAAAAAAAAAAAJgCAABkcnMvZG93&#10;bnJldi54bWxQSwUGAAAAAAQABAD1AAAAhwMAAAAA&#10;" stroked="f">
              <v:path arrowok="t"/>
            </v:rect>
            <v:rect id="Rectangle 126" o:spid="_x0000_s1150" style="position:absolute;left:1848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F29sIA&#10;AADcAAAADwAAAGRycy9kb3ducmV2LnhtbERPTWvCQBC9C/6HZQq96UaLJURXKUKlFS9GL94m2Wk2&#10;NDsbstsY/70rCL3N433OajPYRvTU+dqxgtk0AUFcOl1zpeB8+pykIHxA1tg4JgU38rBZj0crzLS7&#10;8pH6PFQihrDPUIEJoc2k9KUhi37qWuLI/bjOYoiwq6Tu8BrDbSPnSfIuLdYcGwy2tDVU/uZ/VkHx&#10;fTiG3f6869OiahtXXGYHt1Dq9WX4WIIINIR/8dP9peP8+Rs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4Xb2wgAAANwAAAAPAAAAAAAAAAAAAAAAAJgCAABkcnMvZG93&#10;bnJldi54bWxQSwUGAAAAAAQABAD1AAAAhwMAAAAA&#10;" stroked="f">
              <v:path arrowok="t"/>
            </v:rect>
            <v:rect id="Rectangle 127" o:spid="_x0000_s1151" style="position:absolute;left:1561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jugsIA&#10;AADcAAAADwAAAGRycy9kb3ducmV2LnhtbERPTWvCQBC9C/6HZQq96UapJURXKUKlFS9GL94m2Wk2&#10;NDsbstsY/70rCL3N433OajPYRvTU+dqxgtk0AUFcOl1zpeB8+pykIHxA1tg4JgU38rBZj0crzLS7&#10;8pH6PFQihrDPUIEJoc2k9KUhi37qWuLI/bjOYoiwq6Tu8BrDbSPnSfIuLdYcGwy2tDVU/uZ/VkHx&#10;fTiG3f6869OiahtXXGYHt1Dq9WX4WIIINIR/8dP9peP8+Rs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CO6CwgAAANwAAAAPAAAAAAAAAAAAAAAAAJgCAABkcnMvZG93&#10;bnJldi54bWxQSwUGAAAAAAQABAD1AAAAhwMAAAAA&#10;" stroked="f">
              <v:path arrowok="t"/>
            </v:rect>
            <v:rect id="Rectangle 128" o:spid="_x0000_s1152" style="position:absolute;left:6147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LGcAA&#10;AADcAAAADwAAAGRycy9kb3ducmV2LnhtbERPTYvCMBC9C/6HMII3TRUUqUYRQdkVL2ov3qbN2Bab&#10;SWlirf/eCAt7m8f7nNWmM5VoqXGlZQWTcQSCOLO65FxBct2PFiCcR9ZYWSYFb3KwWfd7K4y1ffGZ&#10;2ovPRQhhF6OCwvs6ltJlBRl0Y1sTB+5uG4M+wCaXusFXCDeVnEbRXBosOTQUWNOuoOxxeRoF6e/p&#10;7A/H5NAu0ryubHqbnOxMqeGg2y5BeOr8v/jP/aPD/OkMvs+EC+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ERLGcAAAADcAAAADwAAAAAAAAAAAAAAAACYAgAAZHJzL2Rvd25y&#10;ZXYueG1sUEsFBgAAAAAEAAQA9QAAAIUDAAAAAA==&#10;" stroked="f">
              <v:path arrowok="t"/>
            </v:rect>
            <v:rect id="Rectangle 129" o:spid="_x0000_s1153" style="position:absolute;left:6439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bVbsAA&#10;AADcAAAADwAAAGRycy9kb3ducmV2LnhtbERPTYvCMBC9C/6HMMLeNFVYkWoUERRdvKi9eJs2Y1ts&#10;JqWJtfvvjSB4m8f7nMWqM5VoqXGlZQXjUQSCOLO65FxBctkOZyCcR9ZYWSYF/+Rgtez3Fhhr++QT&#10;tWefixDCLkYFhfd1LKXLCjLoRrYmDtzNNgZ9gE0udYPPEG4qOYmiqTRYcmgosKZNQdn9/DAK0sPx&#10;5Hd/ya6dpXld2fQ6PtpfpX4G3XoOwlPnv+KPe6/D/MkU3s+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bVbsAAAADcAAAADwAAAAAAAAAAAAAAAACYAgAAZHJzL2Rvd25y&#10;ZXYueG1sUEsFBgAAAAAEAAQA9QAAAIUDAAAAAA==&#10;" stroked="f">
              <v:path arrowok="t"/>
            </v:rect>
            <v:rect id="Rectangle 130" o:spid="_x0000_s1154" style="position:absolute;left:6722;top:-4409;width:241;height:3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pw9cIA&#10;AADcAAAADwAAAGRycy9kb3ducmV2LnhtbERPTWvCQBC9C/6HZQq96UahNkRXKUKlFS9GL94m2Wk2&#10;NDsbstsY/70rCL3N433OajPYRvTU+dqxgtk0AUFcOl1zpeB8+pykIHxA1tg4JgU38rBZj0crzLS7&#10;8pH6PFQihrDPUIEJoc2k9KUhi37qWuLI/bjOYoiwq6Tu8BrDbSPnSbKQFmuODQZb2hoqf/M/q6D4&#10;PhzDbn/e9WlRtY0rLrODe1Pq9WX4WIIINIR/8dP9peP8+Ts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2nD1wgAAANwAAAAPAAAAAAAAAAAAAAAAAJgCAABkcnMvZG93&#10;bnJldi54bWxQSwUGAAAAAAQABAD1AAAAhwMAAAAA&#10;" stroked="f">
              <v:path arrowok="t"/>
            </v:rect>
            <v:rect id="Rectangle 131" o:spid="_x0000_s1155" style="position:absolute;left:5856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Xkh8QA&#10;AADcAAAADwAAAGRycy9kb3ducmV2LnhtbESPT4vCQAzF7wt+hyHC3tapwi5SHUUEZVe8+OfiLe3E&#10;ttjJlM5Y67ffHARvCe/lvV/my97VqqM2VJ4NjEcJKOLc24oLA+fT5msKKkRki7VnMvCkAMvF4GOO&#10;qfUPPlB3jIWSEA4pGihjbFKtQ16SwzDyDbFoV986jLK2hbYtPiTc1XqSJD/aYcXSUGJD65Ly2/Hu&#10;DGR/+0Pc7s7bbpoVTe2zy3jvv435HParGahIfXybX9e/VvAnQivPyAR6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F5IfEAAAA3AAAAA8AAAAAAAAAAAAAAAAAmAIAAGRycy9k&#10;b3ducmV2LnhtbFBLBQYAAAAABAAEAPUAAACJAwAAAAA=&#10;" stroked="f">
              <v:path arrowok="t"/>
            </v:rect>
            <v:rect id="Rectangle 132" o:spid="_x0000_s1156" style="position:absolute;left:5569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lBHMIA&#10;AADcAAAADwAAAGRycy9kb3ducmV2LnhtbERPS4vCMBC+L/gfwgje1lTBRatpEUFZFy8+Lt6mzdgW&#10;m0lpsrX++82C4G0+vues0t7UoqPWVZYVTMYRCOLc6ooLBZfz9nMOwnlkjbVlUvAkB2ky+FhhrO2D&#10;j9SdfCFCCLsYFZTeN7GULi/JoBvbhjhwN9sa9AG2hdQtPkK4qeU0ir6kwYpDQ4kNbUrK76dfoyDb&#10;H45+93PZdfOsaGqbXScHO1NqNOzXSxCeev8Wv9zfOsyfLuD/mXCBT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CUEcwgAAANwAAAAPAAAAAAAAAAAAAAAAAJgCAABkcnMvZG93&#10;bnJldi54bWxQSwUGAAAAAAQABAD1AAAAhwMAAAAA&#10;" stroked="f">
              <v:path arrowok="t"/>
            </v:rect>
            <v:rect id="Rectangle 133" o:spid="_x0000_s1157" style="position:absolute;left:5283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p+XMUA&#10;AADcAAAADwAAAGRycy9kb3ducmV2LnhtbESPT2vCQBDF7wW/wzKCt7qxokh0FREqbfHin4u3SXZM&#10;gtnZkN3G9Nt3DoK3Gd6b936z2vSuVh21ofJsYDJOQBHn3lZcGLicP98XoEJEtlh7JgN/FGCzHryt&#10;MLX+wUfqTrFQEsIhRQNljE2qdchLchjGviEW7eZbh1HWttC2xYeEu1p/JMlcO6xYGkpsaFdSfj/9&#10;OgPZ9+EY9z+XfbfIiqb22XVy8DNjRsN+uwQVqY8v8/P6ywr+VPDlGZl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6n5cxQAAANwAAAAPAAAAAAAAAAAAAAAAAJgCAABkcnMv&#10;ZG93bnJldi54bWxQSwUGAAAAAAQABAD1AAAAigMAAAAA&#10;" stroked="f">
              <v:path arrowok="t"/>
            </v:rect>
            <v:rect id="Rectangle 134" o:spid="_x0000_s1158" style="position:absolute;left:4997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bbx8MA&#10;AADcAAAADwAAAGRycy9kb3ducmV2LnhtbERPTWvCQBC9F/wPywi91U1aWkJ0FRGUtuQSzcXbJDsm&#10;wexsyG5j+u+7gtDbPN7nrDaT6cRIg2stK4gXEQjiyuqWawXFaf+SgHAeWWNnmRT8koPNeva0wlTb&#10;G+c0Hn0tQgi7FBU03veplK5qyKBb2J44cBc7GPQBDrXUA95CuOnkaxR9SIMth4YGe9o1VF2PP0ZB&#10;+ZXl/vBdHMakrPvOluc4s+9KPc+n7RKEp8n/ix/uTx3mv8V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bbx8MAAADcAAAADwAAAAAAAAAAAAAAAACYAgAAZHJzL2Rv&#10;d25yZXYueG1sUEsFBgAAAAAEAAQA9QAAAIgDAAAAAA==&#10;" stroked="f">
              <v:path arrowok="t"/>
            </v:rect>
            <v:rect id="Rectangle 135" o:spid="_x0000_s1159" style="position:absolute;left:4711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RFsMIA&#10;AADcAAAADwAAAGRycy9kb3ducmV2LnhtbERPTWvCQBC9C/6HZQq96UaLJURXKUKlFS9GL94m2Wk2&#10;NDsbstsY/70rCL3N433OajPYRvTU+dqxgtk0AUFcOl1zpeB8+pykIHxA1tg4JgU38rBZj0crzLS7&#10;8pH6PFQihrDPUIEJoc2k9KUhi37qWuLI/bjOYoiwq6Tu8BrDbSPnSfIuLdYcGwy2tDVU/uZ/VkHx&#10;fTiG3f6869OiahtXXGYHt1Dq9WX4WIIINIR/8dP9peP8tzk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dEWwwgAAANwAAAAPAAAAAAAAAAAAAAAAAJgCAABkcnMvZG93&#10;bnJldi54bWxQSwUGAAAAAAQABAD1AAAAhwMAAAAA&#10;" stroked="f">
              <v:path arrowok="t"/>
            </v:rect>
            <v:rect id="Rectangle 136" o:spid="_x0000_s1160" style="position:absolute;left:4138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jgK8IA&#10;AADcAAAADwAAAGRycy9kb3ducmV2LnhtbERPS4vCMBC+C/6HMII3TV1xkdpURFhR8eLj4m3azLZl&#10;m0lpYu3++40g7G0+vuck697UoqPWVZYVzKYRCOLc6ooLBbfr12QJwnlkjbVlUvBLDtbpcJBgrO2T&#10;z9RdfCFCCLsYFZTeN7GULi/JoJvahjhw37Y16ANsC6lbfIZwU8uPKPqUBisODSU2tC0p/7k8jILs&#10;cDr73fG265ZZ0dQ2u89OdqHUeNRvViA89f5f/HbvdZg/n8P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OOArwgAAANwAAAAPAAAAAAAAAAAAAAAAAJgCAABkcnMvZG93&#10;bnJldi54bWxQSwUGAAAAAAQABAD1AAAAhwMAAAAA&#10;" stroked="f">
              <v:path arrowok="t"/>
            </v:rect>
            <v:rect id="Rectangle 137" o:spid="_x0000_s1161" style="position:absolute;left:3852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F4X8MA&#10;AADcAAAADwAAAGRycy9kb3ducmV2LnhtbERPTWvCQBC9F/oflin01mxsq0jMJpRCpRYvRi/eJtkx&#10;CWZnQ3Yb47/vFgRv83ifk+aT6cRIg2stK5hFMQjiyuqWawWH/dfLEoTzyBo7y6TgSg7y7PEhxUTb&#10;C+9oLHwtQgi7BBU03veJlK5qyKCLbE8cuJMdDPoAh1rqAS8h3HTyNY4X0mDLoaHBnj4bqs7Fr1FQ&#10;brY7v/45rMdlWfedLY+zrZ0r9fw0faxAeJr8XXxzf+sw/+0d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F4X8MAAADcAAAADwAAAAAAAAAAAAAAAACYAgAAZHJzL2Rv&#10;d25yZXYueG1sUEsFBgAAAAAEAAQA9QAAAIgDAAAAAA==&#10;" stroked="f">
              <v:path arrowok="t"/>
            </v:rect>
            <v:rect id="Rectangle 138" o:spid="_x0000_s1162" style="position:absolute;left:4424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3dxMMA&#10;AADcAAAADwAAAGRycy9kb3ducmV2LnhtbERPS2uDQBC+F/Iflin01qxJsQTjGkog0gYveVxyG92p&#10;St1Zcbdq/322UOhtPr7npLvZdGKkwbWWFayWEQjiyuqWawXXy+F5A8J5ZI2dZVLwQw522eIhxUTb&#10;iU80nn0tQgi7BBU03veJlK5qyKBb2p44cJ92MOgDHGqpB5xCuOnkOopepcGWQ0ODPe0bqr7O30ZB&#10;+VGcfH685uOmrPvOlrdVYWO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3dxMMAAADcAAAADwAAAAAAAAAAAAAAAACYAgAAZHJzL2Rv&#10;d25yZXYueG1sUEsFBgAAAAAEAAQA9QAAAIgDAAAAAA==&#10;" stroked="f">
              <v:path arrowok="t"/>
            </v:rect>
            <v:rect id="Rectangle 139" o:spid="_x0000_s1163" style="position:absolute;left:3565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9Ds8MA&#10;AADcAAAADwAAAGRycy9kb3ducmV2LnhtbERPS2uDQBC+F/Iflin01qxJqQTjGkog0gYveVxyG92p&#10;St1Zcbdq/322UOhtPr7npLvZdGKkwbWWFayWEQjiyuqWawXXy+F5A8J5ZI2dZVLwQw522eIhxUTb&#10;iU80nn0tQgi7BBU03veJlK5qyKBb2p44cJ92MOgDHGqpB5xCuOnkOopiabDl0NBgT/uGqq/zt1FQ&#10;fhQnnx+v+bgp676z5W1V2Fe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9Ds8MAAADcAAAADwAAAAAAAAAAAAAAAACYAgAAZHJzL2Rv&#10;d25yZXYueG1sUEsFBgAAAAAEAAQA9QAAAIgDAAAAAA==&#10;" stroked="f">
              <v:path arrowok="t"/>
            </v:rect>
            <v:rect id="Rectangle 140" o:spid="_x0000_s1164" style="position:absolute;left:3279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PmKMMA&#10;AADcAAAADwAAAGRycy9kb3ducmV2LnhtbERPTWvCQBC9F/oflin01mxsqUrMJpRCpRYvRi/eJtkx&#10;CWZnQ3Yb47/vFgRv83ifk+aT6cRIg2stK5hFMQjiyuqWawWH/dfLEoTzyBo7y6TgSg7y7PEhxUTb&#10;C+9oLHwtQgi7BBU03veJlK5qyKCLbE8cuJMdDPoAh1rqAS8h3HTyNY7n0mDLoaHBnj4bqs7Fr1FQ&#10;brY7v/45rMdlWfedLY+zrX1X6vlp+liB8DT5u/jm/tZh/tsC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PmKMMAAADcAAAADwAAAAAAAAAAAAAAAACYAgAAZHJzL2Rv&#10;d25yZXYueG1sUEsFBgAAAAAEAAQA9QAAAIgDAAAAAA==&#10;" stroked="f">
              <v:path arrowok="t"/>
            </v:rect>
            <v:rect id="Rectangle 141" o:spid="_x0000_s1165" style="position:absolute;left:2993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xyWsUA&#10;AADcAAAADwAAAGRycy9kb3ducmV2LnhtbESPT2vCQBDF7wW/wzKCt7qxokh0FREqbfHin4u3SXZM&#10;gtnZkN3G9Nt3DoK3Gd6b936z2vSuVh21ofJsYDJOQBHn3lZcGLicP98XoEJEtlh7JgN/FGCzHryt&#10;MLX+wUfqTrFQEsIhRQNljE2qdchLchjGviEW7eZbh1HWttC2xYeEu1p/JMlcO6xYGkpsaFdSfj/9&#10;OgPZ9+EY9z+XfbfIiqb22XVy8DNjRsN+uwQVqY8v8/P6ywr+VGjlGZl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nHJaxQAAANwAAAAPAAAAAAAAAAAAAAAAAJgCAABkcnMv&#10;ZG93bnJldi54bWxQSwUGAAAAAAQABAD1AAAAigMAAAAA&#10;" stroked="f">
              <v:path arrowok="t"/>
            </v:rect>
            <v:rect id="Rectangle 142" o:spid="_x0000_s1166" style="position:absolute;left:2706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DXwcEA&#10;AADcAAAADwAAAGRycy9kb3ducmV2LnhtbERPS4vCMBC+C/6HMII3TVVctGsUERQVLz4ue5s2s23Z&#10;ZlKaWOu/N8KCt/n4nrNYtaYUDdWusKxgNIxAEKdWF5wpuF23gxkI55E1lpZJwZMcrJbdzgJjbR98&#10;pubiMxFC2MWoIPe+iqV0aU4G3dBWxIH7tbVBH2CdSV3jI4SbUo6j6EsaLDg05FjRJqf073I3CpLD&#10;6ex3x9uumSVZVdrkZ3SyU6X6vXb9DcJT6z/if/deh/mTO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zQ18HBAAAA3AAAAA8AAAAAAAAAAAAAAAAAmAIAAGRycy9kb3du&#10;cmV2LnhtbFBLBQYAAAAABAAEAPUAAACGAwAAAAA=&#10;" stroked="f">
              <v:path arrowok="t"/>
            </v:rect>
            <v:rect id="Rectangle 143" o:spid="_x0000_s1167" style="position:absolute;left:2420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wNIcUA&#10;AADcAAAADwAAAGRycy9kb3ducmV2LnhtbESPT2vCQBDF7wW/wzKCt7qxqEh0FREqbfHin4u3SXZM&#10;gtnZkN3G9Nt3DoK3Gd6b936z2vSuVh21ofJsYDJOQBHn3lZcGLicP98XoEJEtlh7JgN/FGCzHryt&#10;MLX+wUfqTrFQEsIhRQNljE2qdchLchjGviEW7eZbh1HWttC2xYeEu1p/JMlcO6xYGkpsaFdSfj/9&#10;OgPZ9+EY9z+XfbfIiqb22XVy8DNjRsN+uwQVqY8v8/P6ywr+VPDlGZlA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A0hxQAAANwAAAAPAAAAAAAAAAAAAAAAAJgCAABkcnMv&#10;ZG93bnJldi54bWxQSwUGAAAAAAQABAD1AAAAigMAAAAA&#10;" stroked="f">
              <v:path arrowok="t"/>
            </v:rect>
            <v:rect id="Rectangle 144" o:spid="_x0000_s1168" style="position:absolute;left:2134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CousMA&#10;AADcAAAADwAAAGRycy9kb3ducmV2LnhtbERPTWvCQBC9F/wPywi91U1KW0J0FRGUtuQSzcXbJDsm&#10;wexsyG5j+u+7gtDbPN7nrDaT6cRIg2stK4gXEQjiyuqWawXFaf+SgHAeWWNnmRT8koPNeva0wlTb&#10;G+c0Hn0tQgi7FBU03veplK5qyKBb2J44cBc7GPQBDrXUA95CuOnkaxR9SIMth4YGe9o1VF2PP0ZB&#10;+ZXl/vBdHMakrPvOluc4s+9KPc+n7RKEp8n/ix/uTx3mv8V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qCousMAAADcAAAADwAAAAAAAAAAAAAAAACYAgAAZHJzL2Rv&#10;d25yZXYueG1sUEsFBgAAAAAEAAQA9QAAAIgDAAAAAA==&#10;" stroked="f">
              <v:path arrowok="t"/>
            </v:rect>
            <v:rect id="Rectangle 145" o:spid="_x0000_s1169" style="position:absolute;left:1848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I2zcIA&#10;AADcAAAADwAAAGRycy9kb3ducmV2LnhtbERPTWvCQBC9C/6HZQq96UapJURXKUKlFS9GL94m2Wk2&#10;NDsbstsY/70rCL3N433OajPYRvTU+dqxgtk0AUFcOl1zpeB8+pykIHxA1tg4JgU38rBZj0crzLS7&#10;8pH6PFQihrDPUIEJoc2k9KUhi37qWuLI/bjOYoiwq6Tu8BrDbSPnSfIuLdYcGwy2tDVU/uZ/VkHx&#10;fTiG3f6869OiahtXXGYHt1Dq9WX4WIIINIR/8dP9peP8tzk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cjbNwgAAANwAAAAPAAAAAAAAAAAAAAAAAJgCAABkcnMvZG93&#10;bnJldi54bWxQSwUGAAAAAAQABAD1AAAAhwMAAAAA&#10;" stroked="f">
              <v:path arrowok="t"/>
            </v:rect>
            <v:rect id="Rectangle 146" o:spid="_x0000_s1170" style="position:absolute;left:1561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6TVsMA&#10;AADcAAAADwAAAGRycy9kb3ducmV2LnhtbERPTWvCQBC9F/oflin01mxsq0jMJpRCpRYvRi/eJtkx&#10;CWZnQ3Yb47/vFgRv83ifk+aT6cRIg2stK5hFMQjiyuqWawWH/dfLEoTzyBo7y6TgSg7y7PEhxUTb&#10;C+9oLHwtQgi7BBU03veJlK5qyKCLbE8cuJMdDPoAh1rqAS8h3HTyNY4X0mDLoaHBnj4bqs7Fr1FQ&#10;brY7v/45rMdlWfedLY+zrZ0r9fw0faxAeJr8XXxzf+sw//0N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6TVsMAAADcAAAADwAAAAAAAAAAAAAAAACYAgAAZHJzL2Rv&#10;d25yZXYueG1sUEsFBgAAAAAEAAQA9QAAAIgDAAAAAA==&#10;" stroked="f">
              <v:path arrowok="t"/>
            </v:rect>
            <v:rect id="Rectangle 147" o:spid="_x0000_s1171" style="position:absolute;left:6147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cLIsIA&#10;AADcAAAADwAAAGRycy9kb3ducmV2LnhtbERPS4vCMBC+C/6HMII3TV10kdpURFhR8eLj4m3azLZl&#10;m0lpYu3++40g7G0+vuck697UoqPWVZYVzKYRCOLc6ooLBbfr12QJwnlkjbVlUvBLDtbpcJBgrO2T&#10;z9RdfCFCCLsYFZTeN7GULi/JoJvahjhw37Y16ANsC6lbfIZwU8uPKPqUBisODSU2tC0p/7k8jILs&#10;cDr73fG265ZZ0dQ2u89OdqHUeNRvViA89f5f/HbvdZg/n8P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1wsiwgAAANwAAAAPAAAAAAAAAAAAAAAAAJgCAABkcnMvZG93&#10;bnJldi54bWxQSwUGAAAAAAQABAD1AAAAhwMAAAAA&#10;" stroked="f">
              <v:path arrowok="t"/>
            </v:rect>
            <v:rect id="Rectangle 148" o:spid="_x0000_s1172" style="position:absolute;left:6439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uuucMA&#10;AADcAAAADwAAAGRycy9kb3ducmV2LnhtbERPS2uDQBC+F/Iflin01qwJtQTjGkog0gYveVxyG92p&#10;St1Zcbdq/322UOhtPr7npLvZdGKkwbWWFayWEQjiyuqWawXXy+F5A8J5ZI2dZVLwQw522eIhxUTb&#10;iU80nn0tQgi7BBU03veJlK5qyKBb2p44cJ92MOgDHGqpB5xCuOnkOopepcGWQ0ODPe0bqr7O30ZB&#10;+VGcfH685uOmrPvOlrdVYWO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uuucMAAADcAAAADwAAAAAAAAAAAAAAAACYAgAAZHJzL2Rv&#10;d25yZXYueG1sUEsFBgAAAAAEAAQA9QAAAIgDAAAAAA==&#10;" stroked="f">
              <v:path arrowok="t"/>
            </v:rect>
            <v:rect id="Rectangle 149" o:spid="_x0000_s1173" style="position:absolute;left:6722;top:-3965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kwzsMA&#10;AADcAAAADwAAAGRycy9kb3ducmV2LnhtbERPS2uDQBC+F/Iflin01qwJrQTjGkog0gYveVxyG92p&#10;St1Zcbdq/322UOhtPr7npLvZdGKkwbWWFayWEQjiyuqWawXXy+F5A8J5ZI2dZVLwQw522eIhxUTb&#10;iU80nn0tQgi7BBU03veJlK5qyKBb2p44cJ92MOgDHGqpB5xCuOnkOopiabDl0NBgT/uGqq/zt1FQ&#10;fhQnnx+v+bgp676z5W1V2Felnh7nty0IT7P/F/+533WY/xL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kwzsMAAADcAAAADwAAAAAAAAAAAAAAAACYAgAAZHJzL2Rv&#10;d25yZXYueG1sUEsFBgAAAAAEAAQA9QAAAIgDAAAAAA==&#10;" stroked="f">
              <v:path arrowok="t"/>
            </v:rect>
            <v:rect id="Rectangle 150" o:spid="_x0000_s1174" style="position:absolute;left:9600;top:-3971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WVVcMA&#10;AADcAAAADwAAAGRycy9kb3ducmV2LnhtbERPTWvCQBC9F/oflin01mwsrUrMJpRCpRYvRi/eJtkx&#10;CWZnQ3Yb47/vFgRv83ifk+aT6cRIg2stK5hFMQjiyuqWawWH/dfLEoTzyBo7y6TgSg7y7PEhxUTb&#10;C+9oLHwtQgi7BBU03veJlK5qyKCLbE8cuJMdDPoAh1rqAS8h3HTyNY7n0mDLoaHBnj4bqs7Fr1FQ&#10;brY7v/45rMdlWfedLY+zrX1X6vlp+liB8DT5u/jm/tZh/tsC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WVVcMAAADcAAAADwAAAAAAAAAAAAAAAACYAgAAZHJzL2Rv&#10;d25yZXYueG1sUEsFBgAAAAAEAAQA9QAAAIgDAAAAAA==&#10;" stroked="f">
              <v:path arrowok="t"/>
            </v:rect>
            <v:rect id="Rectangle 151" o:spid="_x0000_s1175" style="position:absolute;left:9600;top:-3971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PVpcQA&#10;AADcAAAADwAAAGRycy9kb3ducmV2LnhtbESPQWvCQBCF7wX/wzKCl6VuFBFJXUUCQu2hpSp4HbLT&#10;JDQ7G7LbmP77zkHobR7zvjdvtvvRt2qgPjaBLSzmGSjiMriGKwvXy/F5AyomZIdtYLLwSxH2u8nT&#10;FnMX7vxJwzlVSkI45mihTqnLjYllTR7jPHTEsvsKvccksq+M6/Eu4b41yyxbG48Ny4UaOypqKr/P&#10;P15q6EIXBz3cXMK3jxN6vX5famtn0/HwAirRmP7ND/rVCbeStvKMTGB2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z1aXEAAAA3AAAAA8AAAAAAAAAAAAAAAAAmAIAAGRycy9k&#10;b3ducmV2LnhtbFBLBQYAAAAABAAEAPUAAACJAwAAAAA=&#10;" filled="f" strokecolor="#151616" strokeweight=".07619mm">
              <v:path arrowok="t"/>
            </v:rect>
            <v:rect id="Rectangle 152" o:spid="_x0000_s1176" style="position:absolute;left:9886;top:-3972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akvMEA&#10;AADcAAAADwAAAGRycy9kb3ducmV2LnhtbERPS4vCMBC+C/6HMII3TRVdtGsUERQVLz4ue5s2s23Z&#10;ZlKaWOu/N8KCt/n4nrNYtaYUDdWusKxgNIxAEKdWF5wpuF23gxkI55E1lpZJwZMcrJbdzgJjbR98&#10;pubiMxFC2MWoIPe+iqV0aU4G3dBWxIH7tbVBH2CdSV3jI4SbUo6j6EsaLDg05FjRJqf073I3CpLD&#10;6ex3x9uumSVZVdrkZ3SyU6X6vXb9DcJT6z/if/deh/mTO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WpLzBAAAA3AAAAA8AAAAAAAAAAAAAAAAAmAIAAGRycy9kb3du&#10;cmV2LnhtbFBLBQYAAAAABAAEAPUAAACGAwAAAAA=&#10;" stroked="f">
              <v:path arrowok="t"/>
            </v:rect>
            <v:rect id="Rectangle 153" o:spid="_x0000_s1177" style="position:absolute;left:9886;top:-3972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xPfsQA&#10;AADcAAAADwAAAGRycy9kb3ducmV2LnhtbESPQWvCQBCF7wX/wzKCl6VuFBRJXUUCQu2hpSp4HbLT&#10;JDQ7G7LbmP77zkHobR7zvjdvtvvRt2qgPjaBLSzmGSjiMriGKwvXy/F5AyomZIdtYLLwSxH2u8nT&#10;FnMX7vxJwzlVSkI45mihTqnLjYllTR7jPHTEsvsKvccksq+M6/Eu4b41yyxbG48Ny4UaOypqKr/P&#10;P15q6EIXBz3cXMK3jxN6vX5famtn0/HwAirRmP7ND/rVCbeS+vKMTGB2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cT37EAAAA3AAAAA8AAAAAAAAAAAAAAAAAmAIAAGRycy9k&#10;b3ducmV2LnhtbFBLBQYAAAAABAAEAPUAAACJAwAAAAA=&#10;" filled="f" strokecolor="#151616" strokeweight=".07619mm">
              <v:path arrowok="t"/>
            </v:rect>
            <v:rect id="Rectangle 154" o:spid="_x0000_s1178" style="position:absolute;left:10499;top:-3969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k+Z8AA&#10;AADcAAAADwAAAGRycy9kb3ducmV2LnhtbERPy6rCMBDdC/5DGMGdphUU6TXKRVBU3PjYuJs2c9ty&#10;m0lpYq1/bwTB3RzOcxarzlSipcaVlhXE4wgEcWZ1ybmC62UzmoNwHlljZZkUPMnBatnvLTDR9sEn&#10;as8+FyGEXYIKCu/rREqXFWTQjW1NHLg/2xj0ATa51A0+Qrip5CSKZtJgyaGhwJrWBWX/57tRkO6P&#10;J789XLftPM3ryqa3+GinSg0H3e8PCE+d/4o/7p0O86cxvJ8JF8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3k+Z8AAAADcAAAADwAAAAAAAAAAAAAAAACYAgAAZHJzL2Rvd25y&#10;ZXYueG1sUEsFBgAAAAAEAAQA9QAAAIUDAAAAAA==&#10;" stroked="f">
              <v:path arrowok="t"/>
            </v:rect>
            <v:rect id="Rectangle 155" o:spid="_x0000_s1179" style="position:absolute;left:10792;top:-3968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ugEMAA&#10;AADcAAAADwAAAGRycy9kb3ducmV2LnhtbERPTYvCMBC9C/6HMII3TRUUqUYRQdkVL2ov3qbN2Bab&#10;SWlirf/eCAt7m8f7nNWmM5VoqXGlZQWTcQSCOLO65FxBct2PFiCcR9ZYWSYFb3KwWfd7K4y1ffGZ&#10;2ovPRQhhF6OCwvs6ltJlBRl0Y1sTB+5uG4M+wCaXusFXCDeVnEbRXBosOTQUWNOuoOxxeRoF6e/p&#10;7A/H5NAu0ryubHqbnOxMqeGg2y5BeOr8v/jP/aPD/NkUvs+EC+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6ugEMAAAADcAAAADwAAAAAAAAAAAAAAAACYAgAAZHJzL2Rvd25y&#10;ZXYueG1sUEsFBgAAAAAEAAQA9QAAAIUDAAAAAA==&#10;" stroked="f">
              <v:path arrowok="t"/>
            </v:rect>
            <v:rect id="Rectangle 156" o:spid="_x0000_s1180" style="position:absolute;left:11077;top:-3970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cFi8MA&#10;AADcAAAADwAAAGRycy9kb3ducmV2LnhtbERPS2uDQBC+F/Iflin01qxJsQTjGkog0gYveVxyG92p&#10;St1Zcbdq/322UOhtPr7npLvZdGKkwbWWFayWEQjiyuqWawXXy+F5A8J5ZI2dZVLwQw522eIhxUTb&#10;iU80nn0tQgi7BBU03veJlK5qyKBb2p44cJ92MOgDHGqpB5xCuOnkOopepcGWQ0ODPe0bqr7O30ZB&#10;+VGcfH685uOmrPvOlrdVYWO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OcFi8MAAADcAAAADwAAAAAAAAAAAAAAAACYAgAAZHJzL2Rv&#10;d25yZXYueG1sUEsFBgAAAAAEAAQA9QAAAIgDAAAAAA==&#10;" stroked="f">
              <v:path arrowok="t"/>
            </v:rect>
            <v:rect id="Rectangle 157" o:spid="_x0000_s1181" style="position:absolute;left:8285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6d/8MA&#10;AADcAAAADwAAAGRycy9kb3ducmV2LnhtbERPS2uDQBC+F/Iflin01qwJtQTjGkog0gYveVxyG92p&#10;St1Zcbdq/322UOhtPr7npLvZdGKkwbWWFayWEQjiyuqWawXXy+F5A8J5ZI2dZVLwQw522eIhxUTb&#10;iU80nn0tQgi7BBU03veJlK5qyKBb2p44cJ92MOgDHGqpB5xCuOnkOopepcGWQ0ODPe0bqr7O30ZB&#10;+VGcfH685uOmrPvOlrdVYWO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6d/8MAAADcAAAADwAAAAAAAAAAAAAAAACYAgAAZHJzL2Rv&#10;d25yZXYueG1sUEsFBgAAAAAEAAQA9QAAAIgDAAAAAA==&#10;" stroked="f">
              <v:path arrowok="t"/>
            </v:rect>
            <v:rect id="Rectangle 158" o:spid="_x0000_s1182" style="position:absolute;left:8568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4ZMIA&#10;AADcAAAADwAAAGRycy9kb3ducmV2LnhtbERPTWvCQBC9C/6HZQRvulGIhNRViqC0xYupl94m2ekm&#10;NDsbsmuM/74rFHqbx/uc7X60rRio941jBatlAoK4crpho+D6eVxkIHxA1tg6JgUP8rDfTSdbzLW7&#10;84WGIhgRQ9jnqKAOocul9FVNFv3SdcSR+3a9xRBhb6Tu8R7DbSvXSbKRFhuODTV2dKip+iluVkH5&#10;fr6E08f1NGSl6VpXfq3OLlVqPhtfX0AEGsO/+M/9puP8NIXnM/ECuf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QjhkwgAAANwAAAAPAAAAAAAAAAAAAAAAAJgCAABkcnMvZG93&#10;bnJldi54bWxQSwUGAAAAAAQABAD1AAAAhwMAAAAA&#10;" stroked="f">
              <v:path arrowok="t"/>
            </v:rect>
            <v:rect id="Rectangle 159" o:spid="_x0000_s1183" style="position:absolute;left:8846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CmE8IA&#10;AADcAAAADwAAAGRycy9kb3ducmV2LnhtbERPTWvCQBC9C/6HZYTedKMQkegqpaC0xYuai7dJdkyC&#10;u7Mhu03Sf98tFHqbx/uc3WG0RvTU+caxguUiAUFcOt1wpSC/HecbED4gazSOScE3eTjsp5MdZtoN&#10;fKH+GioRQ9hnqKAOoc2k9GVNFv3CtcSRe7jOYoiwq6TucIjh1shVkqylxYZjQ40tvdVUPq9fVkHx&#10;cb6E02d+6jdF1RpX3Jdnlyr1MhtftyACjeFf/Od+13F+uobfZ+IF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KYTwgAAANwAAAAPAAAAAAAAAAAAAAAAAJgCAABkcnMvZG93&#10;bnJldi54bWxQSwUGAAAAAAQABAD1AAAAhwMAAAAA&#10;" stroked="f">
              <v:path arrowok="t"/>
            </v:rect>
            <v:rect id="Rectangle 160" o:spid="_x0000_s1184" style="position:absolute;left:9129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wDiMIA&#10;AADcAAAADwAAAGRycy9kb3ducmV2LnhtbERPS4vCMBC+C/6HMII3TV3QldpURFhR8eLj4m3azLZl&#10;m0lpYu3++40g7G0+vuck697UoqPWVZYVzKYRCOLc6ooLBbfr12QJwnlkjbVlUvBLDtbpcJBgrO2T&#10;z9RdfCFCCLsYFZTeN7GULi/JoJvahjhw37Y16ANsC6lbfIZwU8uPKFpIgxWHhhIb2paU/1weRkF2&#10;OJ397njbdcusaGqb3WcnO1dqPOo3KxCeev8vfrv3Osyff8L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3AOIwgAAANwAAAAPAAAAAAAAAAAAAAAAAJgCAABkcnMvZG93&#10;bnJldi54bWxQSwUGAAAAAAQABAD1AAAAhwMAAAAA&#10;" stroked="f">
              <v:path arrowok="t"/>
            </v:rect>
            <v:rect id="Rectangle 161" o:spid="_x0000_s1185" style="position:absolute;left:10232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OX+sQA&#10;AADcAAAADwAAAGRycy9kb3ducmV2LnhtbESPT4vCQAzF78J+hyELe9OpgiLVUZYFxV28+OfiLe3E&#10;ttjJlM5Yu9/eHARvCe/lvV+W697VqqM2VJ4NjEcJKOLc24oLA+fTZjgHFSKyxdozGfinAOvVx2CJ&#10;qfUPPlB3jIWSEA4pGihjbFKtQ16SwzDyDbFoV986jLK2hbYtPiTc1XqSJDPtsGJpKLGhn5Ly2/Hu&#10;DGS/+0Pc/p233Twrmtpnl/HeT435+uy/F6Ai9fFtfl3vrOBPhVaekQn0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Dl/rEAAAA3AAAAA8AAAAAAAAAAAAAAAAAmAIAAGRycy9k&#10;b3ducmV2LnhtbFBLBQYAAAAABAAEAPUAAACJAwAAAAA=&#10;" stroked="f">
              <v:path arrowok="t"/>
            </v:rect>
            <v:rect id="Rectangle 162" o:spid="_x0000_s1186" style="position:absolute;left:10515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8yYcEA&#10;AADcAAAADwAAAGRycy9kb3ducmV2LnhtbERPy6rCMBDdC/5DGMGdpgqK9hrlIigqbnxs3E2buW25&#10;zaQ0sda/N4Lgbg7nOYtVa0rRUO0KywpGwwgEcWp1wZmC62UzmIFwHlljaZkUPMnBatntLDDW9sEn&#10;as4+EyGEXYwKcu+rWEqX5mTQDW1FHLg/Wxv0AdaZ1DU+Qrgp5TiKptJgwaEhx4rWOaX/57tRkOyP&#10;J789XLfNLMmq0ia30dFOlOr32t8fEJ5a/xV/3Dsd5k/m8H4mX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PMmHBAAAA3AAAAA8AAAAAAAAAAAAAAAAAmAIAAGRycy9kb3du&#10;cmV2LnhtbFBLBQYAAAAABAAEAPUAAACGAwAAAAA=&#10;" stroked="f">
              <v:path arrowok="t"/>
            </v:rect>
            <v:rect id="Rectangle 163" o:spid="_x0000_s1187" style="position:absolute;left:10793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lRQcQA&#10;AADcAAAADwAAAGRycy9kb3ducmV2LnhtbESPT4vCQAzF7wt+hyHC3tapgiLVUURQ1sWLfy7e0k5s&#10;i51M6czW7rffHARvCe/lvV+W697VqqM2VJ4NjEcJKOLc24oLA9fL7msOKkRki7VnMvBHAdarwccS&#10;U+uffKLuHAslIRxSNFDG2KRah7wkh2HkG2LR7r51GGVtC21bfEq4q/UkSWbaYcXSUGJD25Lyx/nX&#10;GcgOx1Pc/1z33Twrmtpnt/HRT435HPabBahIfXybX9ffVvBngi/PyAR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ZUUHEAAAA3AAAAA8AAAAAAAAAAAAAAAAAmAIAAGRycy9k&#10;b3ducmV2LnhtbFBLBQYAAAAABAAEAPUAAACJAwAAAAA=&#10;" stroked="f">
              <v:path arrowok="t"/>
            </v:rect>
            <v:rect id="Rectangle 164" o:spid="_x0000_s1188" style="position:absolute;left:11076;top:-4421;width:241;height:3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X02sAA&#10;AADcAAAADwAAAGRycy9kb3ducmV2LnhtbERPy6rCMBDdX/AfwgjurmkvKFKNIoKi4sbHxt20Gdti&#10;MylNbq1/bwTB3RzOc2aLzlSipcaVlhXEwwgEcWZ1ybmCy3n9OwHhPLLGyjIpeJKDxbz3M8NE2wcf&#10;qT35XIQQdgkqKLyvEyldVpBBN7Q1ceButjHoA2xyqRt8hHBTyb8oGkuDJYeGAmtaFZTdT/9GQbo7&#10;HP1mf9m0kzSvK5te44MdKTXod8spCE+d/4o/7q0O88cxvJ8JF8j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RX02sAAAADcAAAADwAAAAAAAAAAAAAAAACYAgAAZHJzL2Rvd25y&#10;ZXYueG1sUEsFBgAAAAAEAAQA9QAAAIUDAAAAAA==&#10;" stroked="f">
              <v:path arrowok="t"/>
            </v:rect>
            <v:rect id="Rectangle 165" o:spid="_x0000_s1189" style="position:absolute;left:5856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dqrcAA&#10;AADcAAAADwAAAGRycy9kb3ducmV2LnhtbERPTYvCMBC9C/6HMMLeNFVYkWoUERRdvKi9eJs2Y1ts&#10;JqWJtfvvjSB4m8f7nMWqM5VoqXGlZQXjUQSCOLO65FxBctkOZyCcR9ZYWSYF/+Rgtez3Fhhr++QT&#10;tWefixDCLkYFhfd1LKXLCjLoRrYmDtzNNgZ9gE0udYPPEG4qOYmiqTRYcmgosKZNQdn9/DAK0sPx&#10;5Hd/ya6dpXld2fQ6PtpfpX4G3XoOwlPnv+KPe6/D/OkE3s+EC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dqrcAAAADcAAAADwAAAAAAAAAAAAAAAACYAgAAZHJzL2Rvd25y&#10;ZXYueG1sUEsFBgAAAAAEAAQA9QAAAIUDAAAAAA==&#10;" stroked="f">
              <v:path arrowok="t"/>
            </v:rect>
            <v:rect id="Rectangle 166" o:spid="_x0000_s1190" style="position:absolute;left:5569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vPNsMA&#10;AADcAAAADwAAAGRycy9kb3ducmV2LnhtbERPS2uDQBC+F/Iflin01qxJqQTjGkog0gYveVxyG92p&#10;St1Zcbdq/322UOhtPr7npLvZdGKkwbWWFayWEQjiyuqWawXXy+F5A8J5ZI2dZVLwQw522eIhxUTb&#10;iU80nn0tQgi7BBU03veJlK5qyKBb2p44cJ92MOgDHGqpB5xCuOnkOopiabDl0NBgT/uGqq/zt1FQ&#10;fhQnnx+v+bgp676z5W1V2Fe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vPNsMAAADcAAAADwAAAAAAAAAAAAAAAACYAgAAZHJzL2Rv&#10;d25yZXYueG1sUEsFBgAAAAAEAAQA9QAAAIgDAAAAAA==&#10;" stroked="f">
              <v:path arrowok="t"/>
            </v:rect>
            <v:rect id="Rectangle 167" o:spid="_x0000_s1191" style="position:absolute;left:5283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JXQsMA&#10;AADcAAAADwAAAGRycy9kb3ducmV2LnhtbERPS2uDQBC+F/Iflin01qwJrQTjGkog0gYveVxyG92p&#10;St1Zcbdq/322UOhtPr7npLvZdGKkwbWWFayWEQjiyuqWawXXy+F5A8J5ZI2dZVLwQw522eIhxUTb&#10;iU80nn0tQgi7BBU03veJlK5qyKBb2p44cJ92MOgDHGqpB5xCuOnkOopiabDl0NBgT/uGqq/zt1FQ&#10;fhQnnx+v+bgp676z5W1V2Felnh7nty0IT7P/F/+533WYH7/A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JXQsMAAADcAAAADwAAAAAAAAAAAAAAAACYAgAAZHJzL2Rv&#10;d25yZXYueG1sUEsFBgAAAAAEAAQA9QAAAIgDAAAAAA==&#10;" stroked="f">
              <v:path arrowok="t"/>
            </v:rect>
            <v:rect id="Rectangle 168" o:spid="_x0000_s1192" style="position:absolute;left:4997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7y2cIA&#10;AADcAAAADwAAAGRycy9kb3ducmV2LnhtbERPTWvCQBC9C/6HZYTedKMQkegqpaC0xYuai7dJdkyC&#10;u7Mhu03Sf98tFHqbx/uc3WG0RvTU+caxguUiAUFcOt1wpSC/HecbED4gazSOScE3eTjsp5MdZtoN&#10;fKH+GioRQ9hnqKAOoc2k9GVNFv3CtcSRe7jOYoiwq6TucIjh1shVkqylxYZjQ40tvdVUPq9fVkHx&#10;cb6E02d+6jdF1RpX3Jdnlyr1MhtftyACjeFf/Od+13H+OoXfZ+IF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LvLZwgAAANwAAAAPAAAAAAAAAAAAAAAAAJgCAABkcnMvZG93&#10;bnJldi54bWxQSwUGAAAAAAQABAD1AAAAhwMAAAAA&#10;" stroked="f">
              <v:path arrowok="t"/>
            </v:rect>
            <v:rect id="Rectangle 169" o:spid="_x0000_s1193" style="position:absolute;left:4711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xsrsIA&#10;AADcAAAADwAAAGRycy9kb3ducmV2LnhtbERPS4vCMBC+C/6HMMLeNK2wRbrGsgiKLl58XLxNm9m2&#10;bDMpTazdf28Ewdt8fM9ZZoNpRE+dqy0riGcRCOLC6ppLBZfzZroA4TyyxsYyKfgnB9lqPFpiqu2d&#10;j9SffClCCLsUFVTet6mUrqjIoJvZljhwv7Yz6APsSqk7vIdw08h5FCXSYM2hocKW1hUVf6ebUZDv&#10;D0e//bls+0Veto3Nr/HBfir1MRm+v0B4Gvxb/HLvdJifJPB8Jlw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/GyuwgAAANwAAAAPAAAAAAAAAAAAAAAAAJgCAABkcnMvZG93&#10;bnJldi54bWxQSwUGAAAAAAQABAD1AAAAhwMAAAAA&#10;" stroked="f">
              <v:path arrowok="t"/>
            </v:rect>
            <v:rect id="Rectangle 170" o:spid="_x0000_s1194" style="position:absolute;left:4138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DJNcMA&#10;AADcAAAADwAAAGRycy9kb3ducmV2LnhtbERPS2uDQBC+F/Iflin01qwJ1AbjGkog0gYveVxyG92p&#10;St1Zcbdq/322UOhtPr7npLvZdGKkwbWWFayWEQjiyuqWawXXy+F5A8J5ZI2dZVLwQw522eIhxUTb&#10;iU80nn0tQgi7BBU03veJlK5qyKBb2p44cJ92MOgDHGqpB5xCuOnkOopiabDl0NBgT/uGqq/zt1FQ&#10;fhQnnx+v+bgp676z5W1V2Belnh7nty0IT7P/F/+533WYH7/C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DJNcMAAADcAAAADwAAAAAAAAAAAAAAAACYAgAAZHJzL2Rv&#10;d25yZXYueG1sUEsFBgAAAAAEAAQA9QAAAIgDAAAAAA==&#10;" stroked="f">
              <v:path arrowok="t"/>
            </v:rect>
            <v:rect id="Rectangle 171" o:spid="_x0000_s1195" style="position:absolute;left:3852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9dR8QA&#10;AADcAAAADwAAAGRycy9kb3ducmV2LnhtbESPT4vCQAzF7wt+hyHC3tapgiLVUURQ1sWLfy7e0k5s&#10;i51M6czW7rffHARvCe/lvV+W697VqqM2VJ4NjEcJKOLc24oLA9fL7msOKkRki7VnMvBHAdarwccS&#10;U+uffKLuHAslIRxSNFDG2KRah7wkh2HkG2LR7r51GGVtC21bfEq4q/UkSWbaYcXSUGJD25Lyx/nX&#10;GcgOx1Pc/1z33Twrmtpnt/HRT435HPabBahIfXybX9ffVvBnQivPyAR6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vXUfEAAAA3AAAAA8AAAAAAAAAAAAAAAAAmAIAAGRycy9k&#10;b3ducmV2LnhtbFBLBQYAAAAABAAEAPUAAACJAwAAAAA=&#10;" stroked="f">
              <v:path arrowok="t"/>
            </v:rect>
            <v:rect id="Rectangle 172" o:spid="_x0000_s1196" style="position:absolute;left:4424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P43MIA&#10;AADcAAAADwAAAGRycy9kb3ducmV2LnhtbERPS4vCMBC+C/6HMMLeNHVB0WpaRFDcxYuPi7dpM7bF&#10;ZlKabK3/3iws7G0+vues097UoqPWVZYVTCcRCOLc6ooLBdfLbrwA4TyyxtoyKXiRgzQZDtYYa/vk&#10;E3VnX4gQwi5GBaX3TSyly0sy6Ca2IQ7c3bYGfYBtIXWLzxBuavkZRXNpsOLQUGJD25Lyx/nHKMi+&#10;jie//77uu0VWNLXNbtOjnSn1Meo3KxCeev8v/nMfdJg/X8LvM+ECm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Y/jcwgAAANwAAAAPAAAAAAAAAAAAAAAAAJgCAABkcnMvZG93&#10;bnJldi54bWxQSwUGAAAAAAQABAD1AAAAhwMAAAAA&#10;" stroked="f">
              <v:path arrowok="t"/>
            </v:rect>
            <v:rect id="Rectangle 173" o:spid="_x0000_s1197" style="position:absolute;left:3565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DHnMUA&#10;AADcAAAADwAAAGRycy9kb3ducmV2LnhtbESPzWvCQBDF7wX/h2UEb3VjwQ+iq4hQaYsXPy7eJtkx&#10;CWZnQ3Yb0/++cxC8zfDevPeb1aZ3teqoDZVnA5NxAoo497biwsDl/Pm+ABUissXaMxn4owCb9eBt&#10;han1Dz5Sd4qFkhAOKRooY2xSrUNeksMw9g2xaDffOoyytoW2LT4k3NX6I0lm2mHF0lBiQ7uS8vvp&#10;1xnIvg/HuP+57LtFVjS1z66Tg58aMxr22yWoSH18mZ/XX1bw54Ivz8gEe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gMecxQAAANwAAAAPAAAAAAAAAAAAAAAAAJgCAABkcnMv&#10;ZG93bnJldi54bWxQSwUGAAAAAAQABAD1AAAAigMAAAAA&#10;" stroked="f">
              <v:path arrowok="t"/>
            </v:rect>
            <v:rect id="Rectangle 174" o:spid="_x0000_s1198" style="position:absolute;left:3279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xiB8MA&#10;AADcAAAADwAAAGRycy9kb3ducmV2LnhtbERPTWvCQBC9F/wPywi91U0KbUN0FRGUtuQSzcXbJDsm&#10;wexsyG5j+u+7gtDbPN7nrDaT6cRIg2stK4gXEQjiyuqWawXFaf+SgHAeWWNnmRT8koPNeva0wlTb&#10;G+c0Hn0tQgi7FBU03veplK5qyKBb2J44cBc7GPQBDrXUA95CuOnkaxS9S4Mth4YGe9o1VF2PP0ZB&#10;+ZXl/vBdHMakrPvOluc4s29KPc+n7RKEp8n/ix/uTx3mf8RwfyZc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xiB8MAAADcAAAADwAAAAAAAAAAAAAAAACYAgAAZHJzL2Rv&#10;d25yZXYueG1sUEsFBgAAAAAEAAQA9QAAAIgDAAAAAA==&#10;" stroked="f">
              <v:path arrowok="t"/>
            </v:rect>
            <v:rect id="Rectangle 175" o:spid="_x0000_s1199" style="position:absolute;left:2993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78cMIA&#10;AADcAAAADwAAAGRycy9kb3ducmV2LnhtbERPTWvCQBC9C/6HZQq96UahNkRXKUKlFS9GL94m2Wk2&#10;NDsbstsY/70rCL3N433OajPYRvTU+dqxgtk0AUFcOl1zpeB8+pykIHxA1tg4JgU38rBZj0crzLS7&#10;8pH6PFQihrDPUIEJoc2k9KUhi37qWuLI/bjOYoiwq6Tu8BrDbSPnSbKQFmuODQZb2hoqf/M/q6D4&#10;PhzDbn/e9WlRtY0rLrODe1Pq9WX4WIIINIR/8dP9peP89zk8no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HvxwwgAAANwAAAAPAAAAAAAAAAAAAAAAAJgCAABkcnMvZG93&#10;bnJldi54bWxQSwUGAAAAAAQABAD1AAAAhwMAAAAA&#10;" stroked="f">
              <v:path arrowok="t"/>
            </v:rect>
            <v:rect id="Rectangle 176" o:spid="_x0000_s1200" style="position:absolute;left:2706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JZ68MA&#10;AADcAAAADwAAAGRycy9kb3ducmV2LnhtbERPTWvCQBC9F/oflin01mxsqUrMJpRCpRYvRi/eJtkx&#10;CWZnQ3Yb47/vFgRv83ifk+aT6cRIg2stK5hFMQjiyuqWawWH/dfLEoTzyBo7y6TgSg7y7PEhxUTb&#10;C+9oLHwtQgi7BBU03veJlK5qyKCLbE8cuJMdDPoAh1rqAS8h3HTyNY7n0mDLoaHBnj4bqs7Fr1FQ&#10;brY7v/45rMdlWfedLY+zrX1X6vlp+liB8DT5u/jm/tZh/uIN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1JZ68MAAADcAAAADwAAAAAAAAAAAAAAAACYAgAAZHJzL2Rv&#10;d25yZXYueG1sUEsFBgAAAAAEAAQA9QAAAIgDAAAAAA==&#10;" stroked="f">
              <v:path arrowok="t"/>
            </v:rect>
            <v:rect id="Rectangle 177" o:spid="_x0000_s1201" style="position:absolute;left:2420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vBn8MA&#10;AADcAAAADwAAAGRycy9kb3ducmV2LnhtbERPTWvCQBC9F/oflin01mwsrUrMJpRCpRYvRi/eJtkx&#10;CWZnQ3Yb47/vFgRv83ifk+aT6cRIg2stK5hFMQjiyuqWawWH/dfLEoTzyBo7y6TgSg7y7PEhxUTb&#10;C+9oLHwtQgi7BBU03veJlK5qyKCLbE8cuJMdDPoAh1rqAS8h3HTyNY7n0mDLoaHBnj4bqs7Fr1FQ&#10;brY7v/45rMdlWfedLY+zrX1X6vlp+liB8DT5u/jm/tZh/uIN/p8JF8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LvBn8MAAADcAAAADwAAAAAAAAAAAAAAAACYAgAAZHJzL2Rv&#10;d25yZXYueG1sUEsFBgAAAAAEAAQA9QAAAIgDAAAAAA==&#10;" stroked="f">
              <v:path arrowok="t"/>
            </v:rect>
            <v:rect id="Rectangle 178" o:spid="_x0000_s1202" style="position:absolute;left:2134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dkBMIA&#10;AADcAAAADwAAAGRycy9kb3ducmV2LnhtbERPS4vCMBC+C/6HMII3TV3QldpURFhR8eLj4m3azLZl&#10;m0lpYu3++40g7G0+vuck697UoqPWVZYVzKYRCOLc6ooLBbfr12QJwnlkjbVlUvBLDtbpcJBgrO2T&#10;z9RdfCFCCLsYFZTeN7GULi/JoJvahjhw37Y16ANsC6lbfIZwU8uPKFpIgxWHhhIb2paU/1weRkF2&#10;OJ397njbdcusaGqb3WcnO1dqPOo3KxCeev8vfrv3Osz/nMPrmXC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92QEwgAAANwAAAAPAAAAAAAAAAAAAAAAAJgCAABkcnMvZG93&#10;bnJldi54bWxQSwUGAAAAAAQABAD1AAAAhwMAAAAA&#10;" stroked="f">
              <v:path arrowok="t"/>
            </v:rect>
            <v:rect id="Rectangle 179" o:spid="_x0000_s1203" style="position:absolute;left:1848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X6c8MA&#10;AADcAAAADwAAAGRycy9kb3ducmV2LnhtbERPS2uDQBC+F/Iflin01qwJ1AbjGkog0gYveVxyG92p&#10;St1Zcbdq/322UOhtPr7npLvZdGKkwbWWFayWEQjiyuqWawXXy+F5A8J5ZI2dZVLwQw522eIhxUTb&#10;iU80nn0tQgi7BBU03veJlK5qyKBb2p44cJ92MOgDHGqpB5xCuOnkOopiabDl0NBgT/uGqq/zt1FQ&#10;fhQnnx+v+bgp676z5W1V2Belnh7nty0IT7P/F/+533WY/xr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X6c8MAAADcAAAADwAAAAAAAAAAAAAAAACYAgAAZHJzL2Rv&#10;d25yZXYueG1sUEsFBgAAAAAEAAQA9QAAAIgDAAAAAA==&#10;" stroked="f">
              <v:path arrowok="t"/>
            </v:rect>
            <v:rect id="Rectangle 180" o:spid="_x0000_s1204" style="position:absolute;left:1561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lf6MMA&#10;AADcAAAADwAAAGRycy9kb3ducmV2LnhtbERPS2uDQBC+F/Iflin01qwJtAbjGkog0gYveVxyG92p&#10;St1Zcbdq/322UOhtPr7npLvZdGKkwbWWFayWEQjiyuqWawXXy+F5A8J5ZI2dZVLwQw522eIhxUTb&#10;iU80nn0tQgi7BBU03veJlK5qyKBb2p44cJ92MOgDHGqpB5xCuOnkOopepcGWQ0ODPe0bqr7O30ZB&#10;+VGcfH685uOmrPvOlrdVYV+Uenqc37YgPM3+X/znftdhfhzD7zPh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lf6MMAAADcAAAADwAAAAAAAAAAAAAAAACYAgAAZHJzL2Rv&#10;d25yZXYueG1sUEsFBgAAAAAEAAQA9QAAAIgDAAAAAA==&#10;" stroked="f">
              <v:path arrowok="t"/>
            </v:rect>
            <v:rect id="Rectangle 181" o:spid="_x0000_s1205" style="position:absolute;left:6147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bLmsUA&#10;AADcAAAADwAAAGRycy9kb3ducmV2LnhtbESPzWvCQBDF7wX/h2UEb3VjwQ+iq4hQaYsXPy7eJtkx&#10;CWZnQ3Yb0/++cxC8zfDevPeb1aZ3teqoDZVnA5NxAoo497biwsDl/Pm+ABUissXaMxn4owCb9eBt&#10;han1Dz5Sd4qFkhAOKRooY2xSrUNeksMw9g2xaDffOoyytoW2LT4k3NX6I0lm2mHF0lBiQ7uS8vvp&#10;1xnIvg/HuP+57LtFVjS1z66Tg58aMxr22yWoSH18mZ/XX1bw50Irz8gEe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9suaxQAAANwAAAAPAAAAAAAAAAAAAAAAAJgCAABkcnMv&#10;ZG93bnJldi54bWxQSwUGAAAAAAQABAD1AAAAigMAAAAA&#10;" stroked="f">
              <v:path arrowok="t"/>
            </v:rect>
            <v:rect id="Rectangle 182" o:spid="_x0000_s1206" style="position:absolute;left:6439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puAcEA&#10;AADcAAAADwAAAGRycy9kb3ducmV2LnhtbERPS4vCMBC+C/6HMII3TRV0tWsUERQVLz4ue5s2s23Z&#10;ZlKaWOu/N8KCt/n4nrNYtaYUDdWusKxgNIxAEKdWF5wpuF23gxkI55E1lpZJwZMcrJbdzgJjbR98&#10;pubiMxFC2MWoIPe+iqV0aU4G3dBWxIH7tbVBH2CdSV3jI4SbUo6jaCoNFhwacqxok1P6d7kbBcnh&#10;dPa7423XzJKsKm3yMzrZiVL9Xrv+BuGp9R/xv3uvw/yvObyfCR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6bgHBAAAA3AAAAA8AAAAAAAAAAAAAAAAAmAIAAGRycy9kb3du&#10;cmV2LnhtbFBLBQYAAAAABAAEAPUAAACGAwAAAAA=&#10;" stroked="f">
              <v:path arrowok="t"/>
            </v:rect>
            <v:rect id="Rectangle 183" o:spid="_x0000_s1207" style="position:absolute;left:6722;top:-3502;width:241;height:3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W3u8QA&#10;AADcAAAADwAAAGRycy9kb3ducmV2LnhtbESPQWvCQBCF74L/YRmhN91YaAnRVURQtHjReultkh2T&#10;YHY2ZLcx/fedg+BthvfmvW+W68E1qqcu1J4NzGcJKOLC25pLA9fv3TQFFSKyxcYzGfijAOvVeLTE&#10;zPoHn6m/xFJJCIcMDVQxtpnWoajIYZj5lli0m+8cRlm7UtsOHxLuGv2eJJ/aYc3SUGFL24qK++XX&#10;GciPp3Pcf133fZqXbePzn/nJfxjzNhk2C1CRhvgyP68PVvBTwZdnZAK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Vt7vEAAAA3AAAAA8AAAAAAAAAAAAAAAAAmAIAAGRycy9k&#10;b3ducmV2LnhtbFBLBQYAAAAABAAEAPUAAACJAwAAAAA=&#10;" stroked="f">
              <v:path arrowok="t"/>
            </v:rect>
            <v:rect id="Rectangle 184" o:spid="_x0000_s1208" style="position:absolute;left:9607;top:-1126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kSIMEA&#10;AADcAAAADwAAAGRycy9kb3ducmV2LnhtbERPTYvCMBC9C/sfwizsTdMurJRqFBFWXPGi9uJt2oxt&#10;sZmUJtbuvzeC4G0e73Pmy8E0oqfO1ZYVxJMIBHFhdc2lguz0O05AOI+ssbFMCv7JwXLxMZpjqu2d&#10;D9QffSlCCLsUFVTet6mUrqjIoJvYljhwF9sZ9AF2pdQd3kO4aeR3FE2lwZpDQ4UtrSsqrsebUZD/&#10;7Q9+s8s2fZKXbWPzc7y3P0p9fQ6rGQhPg3+LX+6tDvOTGJ7Ph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ZEiDBAAAA3AAAAA8AAAAAAAAAAAAAAAAAmAIAAGRycy9kb3du&#10;cmV2LnhtbFBLBQYAAAAABAAEAPUAAACGAwAAAAA=&#10;" stroked="f">
              <v:path arrowok="t"/>
            </v:rect>
            <v:rect id="Rectangle 185" o:spid="_x0000_s1209" style="position:absolute;left:9607;top:-1126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JY1cQA&#10;AADcAAAADwAAAGRycy9kb3ducmV2LnhtbESPQWvDMAyF74P9B6PBLqZxlkMIadxSAoW2h421hV5F&#10;rCVhsRxiL83+/TwY7Cbx3vf0VG0XO4iZJt871vCSpCCIG2d6bjVcL/tVAcIHZIODY9LwTR62m8eH&#10;Ckvj7vxO8zm0IoawL1FDF8JYKuWbjiz6xI3EUftwk8UQ16lVZsJ7DLeDytI0VxZ7jhc6HKnuqPk8&#10;f9lYQ9ay3sn5ZgKe3o5oZf6aSa2fn5bdGkSgJfyb/+iDiVyRwe8zcQK1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iWNXEAAAA3AAAAA8AAAAAAAAAAAAAAAAAmAIAAGRycy9k&#10;b3ducmV2LnhtbFBLBQYAAAAABAAEAPUAAACJAwAAAAA=&#10;" filled="f" strokecolor="#151616" strokeweight=".07619mm">
              <v:path arrowok="t"/>
            </v:rect>
            <v:rect id="Rectangle 186" o:spid="_x0000_s1210" style="position:absolute;left:9889;top:-1126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cpzMMA&#10;AADcAAAADwAAAGRycy9kb3ducmV2LnhtbERPS2vCQBC+F/wPywi91Y0tLSG6igiGtnjxcfE2yY5J&#10;cHc2ZLdJ+u+7gtDbfHzPWa5Ha0RPnW8cK5jPEhDEpdMNVwrOp91LCsIHZI3GMSn4JQ/r1eRpiZl2&#10;Ax+oP4ZKxBD2GSqoQ2gzKX1Zk0U/cy1x5K6usxgi7CqpOxxiuDXyNUk+pMWGY0ONLW1rKm/HH6ug&#10;+NofQv59zvu0qFrjist8796Vep6OmwWIQGP4Fz/cnzrOT9/g/ky8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cpzMMAAADcAAAADwAAAAAAAAAAAAAAAACYAgAAZHJzL2Rv&#10;d25yZXYueG1sUEsFBgAAAAAEAAQA9QAAAIgDAAAAAA==&#10;" stroked="f">
              <v:path arrowok="t"/>
            </v:rect>
            <v:rect id="Rectangle 187" o:spid="_x0000_s1211" style="position:absolute;left:9889;top:-1126;width:241;height:3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dlOsQA&#10;AADcAAAADwAAAGRycy9kb3ducmV2LnhtbESPT4vCMBDF78J+hzALXsKaKiJSjSKFhV0Pin9gr0Mz&#10;tmWbSWlird/eCIK3Gd77vXmzXPe2Fh21vnKsYTxKQBDnzlRcaDifvr/mIHxANlg7Jg138rBefQyW&#10;mBp34wN1x1CIGMI+RQ1lCE2qlM9LsuhHriGO2sW1FkNc20KZFm8x3NZqkiQzZbHieKHEhrKS8v/j&#10;1cYaMpPZRnZ/JuB2/4tWznYTqfXws98sQATqw9v8on9M5OZTeD4TJ1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HZTrEAAAA3AAAAA8AAAAAAAAAAAAAAAAAmAIAAGRycy9k&#10;b3ducmV2LnhtbFBLBQYAAAAABAAEAPUAAACJAwAAAAA=&#10;" filled="f" strokecolor="#151616" strokeweight=".07619mm">
              <v:path arrowok="t"/>
            </v:rect>
            <w10:wrap anchorx="page"/>
          </v:group>
        </w:pict>
      </w:r>
      <w:r>
        <w:rPr>
          <w:rFonts w:ascii="Arial" w:hAnsi="Arial" w:cs="Arial"/>
          <w:b/>
          <w:bCs/>
          <w:u w:val="single"/>
        </w:rPr>
        <w:t>Osoba do kontaktu</w:t>
      </w:r>
    </w:p>
    <w:p w:rsidR="00D94FE2" w:rsidRDefault="00D94FE2">
      <w:pPr>
        <w:pStyle w:val="BodyText"/>
        <w:kinsoku w:val="0"/>
        <w:overflowPunct w:val="0"/>
        <w:spacing w:line="158" w:lineRule="exact"/>
        <w:ind w:left="249"/>
      </w:pPr>
      <w:r>
        <w:rPr>
          <w:noProof/>
        </w:rPr>
        <w:pict>
          <v:shape id="Text Box 188" o:spid="_x0000_s1212" type="#_x0000_t202" style="position:absolute;left:0;text-align:left;margin-left:86.9pt;margin-top:6.9pt;width:484.75pt;height:15.3pt;z-index:-25164544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7"/>
                    <w:gridCol w:w="286"/>
                    <w:gridCol w:w="286"/>
                    <w:gridCol w:w="286"/>
                    <w:gridCol w:w="287"/>
                    <w:gridCol w:w="286"/>
                    <w:gridCol w:w="286"/>
                    <w:gridCol w:w="264"/>
                  </w:tblGrid>
                  <w:tr w:rsidR="00D94FE2" w:rsidRPr="00E91C68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7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t>Pan</w:t>
      </w:r>
      <w:r>
        <w:rPr>
          <w:spacing w:val="40"/>
        </w:rPr>
        <w:t xml:space="preserve"> </w:t>
      </w:r>
      <w:r>
        <w:t>Pani</w:t>
      </w:r>
    </w:p>
    <w:p w:rsidR="00D94FE2" w:rsidRDefault="00D94FE2">
      <w:pPr>
        <w:kinsoku w:val="0"/>
        <w:overflowPunct w:val="0"/>
        <w:spacing w:before="2" w:line="260" w:lineRule="exact"/>
        <w:rPr>
          <w:sz w:val="26"/>
          <w:szCs w:val="26"/>
        </w:rPr>
      </w:pPr>
    </w:p>
    <w:p w:rsidR="00D94FE2" w:rsidRDefault="00D94FE2">
      <w:pPr>
        <w:kinsoku w:val="0"/>
        <w:overflowPunct w:val="0"/>
        <w:spacing w:before="2" w:line="260" w:lineRule="exact"/>
        <w:rPr>
          <w:sz w:val="26"/>
          <w:szCs w:val="26"/>
        </w:rPr>
        <w:sectPr w:rsidR="00D94FE2">
          <w:type w:val="continuous"/>
          <w:pgSz w:w="12473" w:h="17020"/>
          <w:pgMar w:top="240" w:right="620" w:bottom="0" w:left="560" w:header="708" w:footer="708" w:gutter="0"/>
          <w:cols w:space="708" w:equalWidth="0">
            <w:col w:w="11293"/>
          </w:cols>
          <w:noEndnote/>
        </w:sectPr>
      </w:pPr>
    </w:p>
    <w:p w:rsidR="00D94FE2" w:rsidRDefault="00D94FE2">
      <w:pPr>
        <w:pStyle w:val="BodyText"/>
        <w:kinsoku w:val="0"/>
        <w:overflowPunct w:val="0"/>
        <w:spacing w:before="88"/>
        <w:ind w:left="458"/>
      </w:pPr>
      <w:r>
        <w:t>Kierunkowy:</w:t>
      </w:r>
    </w:p>
    <w:p w:rsidR="00D94FE2" w:rsidRDefault="00D94FE2">
      <w:pPr>
        <w:pStyle w:val="BodyText"/>
        <w:kinsoku w:val="0"/>
        <w:overflowPunct w:val="0"/>
        <w:spacing w:before="89"/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t>Nr telefonu stacjonarnego:</w:t>
      </w:r>
    </w:p>
    <w:p w:rsidR="00D94FE2" w:rsidRDefault="00D94FE2">
      <w:pPr>
        <w:pStyle w:val="Heading1"/>
        <w:tabs>
          <w:tab w:val="left" w:pos="1625"/>
        </w:tabs>
        <w:kinsoku w:val="0"/>
        <w:overflowPunct w:val="0"/>
        <w:spacing w:line="366" w:lineRule="exact"/>
        <w:rPr>
          <w:color w:val="000000"/>
        </w:rPr>
      </w:pPr>
      <w:r>
        <w:rPr>
          <w:noProof/>
        </w:rPr>
        <w:pict>
          <v:shape id="Text Box 189" o:spid="_x0000_s1213" type="#_x0000_t202" style="position:absolute;left:0;text-align:left;margin-left:89.35pt;margin-top:1.75pt;width:41.6pt;height:15.3pt;z-index:-25164441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70"/>
                    <w:gridCol w:w="292"/>
                    <w:gridCol w:w="264"/>
                  </w:tblGrid>
                  <w:tr w:rsidR="00D94FE2" w:rsidRPr="00E91C68">
                    <w:trPr>
                      <w:trHeight w:hRule="exact" w:val="303"/>
                    </w:trPr>
                    <w:tc>
                      <w:tcPr>
                        <w:tcW w:w="27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92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color w:val="151616"/>
          <w:position w:val="1"/>
        </w:rPr>
        <w:t>-</w:t>
      </w:r>
      <w:r>
        <w:rPr>
          <w:color w:val="151616"/>
          <w:position w:val="1"/>
        </w:rPr>
        <w:tab/>
      </w:r>
      <w:r>
        <w:rPr>
          <w:color w:val="151616"/>
        </w:rPr>
        <w:t>-</w:t>
      </w:r>
    </w:p>
    <w:p w:rsidR="00D94FE2" w:rsidRDefault="00D94FE2">
      <w:pPr>
        <w:pStyle w:val="BodyText"/>
        <w:kinsoku w:val="0"/>
        <w:overflowPunct w:val="0"/>
        <w:spacing w:before="71"/>
        <w:ind w:left="458"/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t>Nr telefonu komórkowego</w:t>
      </w:r>
    </w:p>
    <w:p w:rsidR="00D94FE2" w:rsidRDefault="00D94FE2">
      <w:pPr>
        <w:pStyle w:val="Heading1"/>
        <w:tabs>
          <w:tab w:val="left" w:pos="2533"/>
        </w:tabs>
        <w:kinsoku w:val="0"/>
        <w:overflowPunct w:val="0"/>
        <w:spacing w:line="368" w:lineRule="exact"/>
        <w:ind w:left="1395"/>
        <w:rPr>
          <w:color w:val="000000"/>
        </w:rPr>
      </w:pPr>
      <w:r>
        <w:rPr>
          <w:noProof/>
        </w:rPr>
        <w:pict>
          <v:shape id="Text Box 190" o:spid="_x0000_s1214" type="#_x0000_t202" style="position:absolute;left:0;text-align:left;margin-left:295.9pt;margin-top:2.55pt;width:41pt;height:15.3pt;z-index:-25164339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64"/>
                  </w:tblGrid>
                  <w:tr w:rsidR="00D94FE2" w:rsidRPr="00E91C68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191" o:spid="_x0000_s1215" type="#_x0000_t202" style="position:absolute;left:0;text-align:left;margin-left:353.15pt;margin-top:2.55pt;width:41pt;height:15.3pt;z-index:-25164236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4"/>
                    <w:gridCol w:w="286"/>
                    <w:gridCol w:w="264"/>
                  </w:tblGrid>
                  <w:tr w:rsidR="00D94FE2" w:rsidRPr="00E91C68">
                    <w:trPr>
                      <w:trHeight w:hRule="exact" w:val="301"/>
                    </w:trPr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6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pict>
          <v:shape id="Text Box 192" o:spid="_x0000_s1216" type="#_x0000_t202" style="position:absolute;left:0;text-align:left;margin-left:410.4pt;margin-top:2.55pt;width:40.35pt;height:15.3pt;z-index:-25164134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" o:allowincell="f" filled="f" stroked="f">
            <v:textbox inset="0,0,0,0">
              <w:txbxContent>
                <w:tbl>
                  <w:tblPr>
                    <w:tblW w:w="0" w:type="auto"/>
                    <w:tblInd w:w="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1"/>
                    <w:gridCol w:w="280"/>
                    <w:gridCol w:w="260"/>
                  </w:tblGrid>
                  <w:tr w:rsidR="00D94FE2" w:rsidRPr="00E91C68">
                    <w:trPr>
                      <w:trHeight w:hRule="exact" w:val="301"/>
                    </w:trPr>
                    <w:tc>
                      <w:tcPr>
                        <w:tcW w:w="261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0" w:type="dxa"/>
                        <w:tcBorders>
                          <w:top w:val="single" w:sz="2" w:space="0" w:color="151616"/>
                          <w:left w:val="single" w:sz="2" w:space="0" w:color="151616"/>
                          <w:bottom w:val="single" w:sz="2" w:space="0" w:color="151616"/>
                          <w:right w:val="single" w:sz="2" w:space="0" w:color="151616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color w:val="151616"/>
          <w:position w:val="1"/>
        </w:rPr>
        <w:t>-</w:t>
      </w:r>
      <w:r>
        <w:rPr>
          <w:color w:val="151616"/>
          <w:position w:val="1"/>
        </w:rPr>
        <w:tab/>
      </w:r>
      <w:r>
        <w:rPr>
          <w:color w:val="151616"/>
        </w:rPr>
        <w:t>-</w:t>
      </w:r>
    </w:p>
    <w:p w:rsidR="00D94FE2" w:rsidRDefault="00D94FE2">
      <w:pPr>
        <w:pStyle w:val="Heading1"/>
        <w:tabs>
          <w:tab w:val="left" w:pos="2533"/>
        </w:tabs>
        <w:kinsoku w:val="0"/>
        <w:overflowPunct w:val="0"/>
        <w:spacing w:line="368" w:lineRule="exact"/>
        <w:ind w:left="1395"/>
        <w:rPr>
          <w:color w:val="00000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3" w:space="708" w:equalWidth="0">
            <w:col w:w="1330" w:space="40"/>
            <w:col w:w="1982" w:space="1535"/>
            <w:col w:w="6406"/>
          </w:cols>
          <w:noEndnote/>
        </w:sectPr>
      </w:pPr>
    </w:p>
    <w:p w:rsidR="00D94FE2" w:rsidRDefault="00D94FE2">
      <w:pPr>
        <w:kinsoku w:val="0"/>
        <w:overflowPunct w:val="0"/>
        <w:spacing w:before="13" w:line="220" w:lineRule="exact"/>
        <w:rPr>
          <w:sz w:val="22"/>
          <w:szCs w:val="22"/>
        </w:rPr>
      </w:pPr>
    </w:p>
    <w:p w:rsidR="00D94FE2" w:rsidRDefault="00D94FE2">
      <w:pPr>
        <w:pStyle w:val="BodyText"/>
        <w:kinsoku w:val="0"/>
        <w:overflowPunct w:val="0"/>
        <w:spacing w:before="71"/>
        <w:ind w:left="413"/>
      </w:pPr>
      <w:r>
        <w:rPr>
          <w:noProof/>
        </w:rPr>
        <w:pict>
          <v:group id="Group 193" o:spid="_x0000_s1217" style="position:absolute;left:0;text-align:left;margin-left:32.6pt;margin-top:23.25pt;width:552.05pt;height:40.25pt;z-index:-251672064;mso-position-horizontal-relative:page" coordorigin="652,465" coordsize="11041,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" o:allowincell="f">
            <v:rect id="Rectangle 194" o:spid="_x0000_s1218" style="position:absolute;left:8704;top:926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RGS8MA&#10;AADbAAAADwAAAGRycy9kb3ducmV2LnhtbESPT4vCMBDF78J+hzALewmarohINYoUFtw9KP4Br0Mz&#10;tsVmUppYu9/eCILHx5v3e/MWq97WoqPWV441fI8SEMS5MxUXGk7Hn+EMhA/IBmvHpOGfPKyWH4MF&#10;psbdeU/dIRQiQtinqKEMoUmV8nlJFv3INcTRu7jWYoiyLZRp8R7htlbjJJkqixXHhhIbykrKr4eb&#10;jW/ITGZr2Z1NwL/dL1o53Y6l1l+f/XoOIlAf3sev9MZomEzguSUCQC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8RGS8MAAADbAAAADwAAAAAAAAAAAAAAAACYAgAAZHJzL2Rv&#10;d25yZXYueG1sUEsFBgAAAAAEAAQA9QAAAIgDAAAAAA==&#10;" filled="f" strokecolor="#151616" strokeweight=".07619mm">
              <v:path arrowok="t"/>
            </v:rect>
            <v:rect id="Rectangle 195" o:spid="_x0000_s1219" style="position:absolute;left:667;top:479;width:11011;height:77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fV/8QA&#10;AADbAAAADwAAAGRycy9kb3ducmV2LnhtbESPT4vCMBTE74LfITxhb5r6F+kaRQWlh2XB6mGPj+Zt&#10;07V5KU3U+u03Cwseh5n5DbPadLYWd2p95VjBeJSAIC6crrhUcDkfhksQPiBrrB2Tgid52Kz7vRWm&#10;2j34RPc8lCJC2KeowITQpFL6wpBFP3INcfS+XWsxRNmWUrf4iHBby0mSLKTFiuOCwYb2hoprfrMK&#10;jsen/pnSNb/sskx+LD+zWWO+lHobdNt3EIG68Ar/tzOtYDaHv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n1f/EAAAA2wAAAA8AAAAAAAAAAAAAAAAAmAIAAGRycy9k&#10;b3ducmV2LnhtbFBLBQYAAAAABAAEAPUAAACJAwAAAAA=&#10;" filled="f" strokeweight="1.44pt">
              <v:path arrowok="t"/>
            </v:rect>
            <v:rect id="Rectangle 196" o:spid="_x0000_s1220" style="position:absolute;left:2191;top:535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9ge8QA&#10;AADbAAAADwAAAGRycy9kb3ducmV2LnhtbESPT2vCQBTE7wW/w/KE3urG0gaJriJCQy25+Ofi7SX7&#10;TILZtyG7TeK37xYEj8PM/IZZbUbTiJ46V1tWMJ9FIIgLq2suFZxPX28LEM4ja2wsk4I7OdisJy8r&#10;TLQd+ED90ZciQNglqKDyvk2kdEVFBt3MtsTBu9rOoA+yK6XucAhw08j3KIqlwZrDQoUt7Soqbsdf&#10;oyDfZwef/pzTfpGXbWPzyzyzn0q9TsftEoSn0T/Dj/a3VvARw/+X8A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5/YHvEAAAA2wAAAA8AAAAAAAAAAAAAAAAAmAIAAGRycy9k&#10;b3ducmV2LnhtbFBLBQYAAAAABAAEAPUAAACJAwAAAAA=&#10;" stroked="f">
              <v:path arrowok="t"/>
            </v:rect>
            <v:rect id="Rectangle 197" o:spid="_x0000_s1221" style="position:absolute;left:2191;top:535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bYPMMA&#10;AADbAAAADwAAAGRycy9kb3ducmV2LnhtbESPQWvCQBCF7wX/wzJCL4tuFFFJXUUCQuvBYhR6HbLT&#10;JDQ7G7LbGP+9KxR6fLx535u32Q22ET11vnasYTZNQBAXztRcarheDpM1CB+QDTaOScOdPOy2o5cN&#10;psbd+Ex9HkoRIexT1FCF0KZK+aIii37qWuLofbvOYoiyK5Xp8BbhtlHzJFkqizXHhgpbyioqfvJf&#10;G9+Qmcz2sv8yAY+fH2jl8jSXWr+Oh/0biEBD+D/+S78bDYsV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xbYPMMAAADbAAAADwAAAAAAAAAAAAAAAACYAgAAZHJzL2Rv&#10;d25yZXYueG1sUEsFBgAAAAAEAAQA9QAAAIgDAAAAAA==&#10;" filled="f" strokecolor="#151616" strokeweight=".07619mm">
              <v:path arrowok="t"/>
            </v:rect>
            <v:rect id="Rectangle 198" o:spid="_x0000_s1222" style="position:absolute;left:3838;top:926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xRksEA&#10;AADbAAAADwAAAGRycy9kb3ducmV2LnhtbERPTWvCQBC9F/wPywi91Y3SlpC6igiKllyMufQ2yY5J&#10;MDsbsmsS/333UOjx8b7X28m0YqDeNZYVLBcRCOLS6oYrBfn18BaDcB5ZY2uZFDzJwXYze1ljou3I&#10;FxoyX4kQwi5BBbX3XSKlK2sy6Ba2Iw7czfYGfYB9JXWPYwg3rVxF0ac02HBoqLGjfU3lPXsYBcU5&#10;vfjjd34c4qLqWlv8LFP7odTrfNp9gfA0+X/xn/ukFbyHs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sUZLBAAAA2wAAAA8AAAAAAAAAAAAAAAAAmAIAAGRycy9kb3du&#10;cmV2LnhtbFBLBQYAAAAABAAEAPUAAACGAwAAAAA=&#10;" stroked="f">
              <v:path arrowok="t"/>
            </v:rect>
            <v:rect id="Rectangle 199" o:spid="_x0000_s1223" style="position:absolute;left:3838;top:926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Xp1cMA&#10;AADbAAAADwAAAGRycy9kb3ducmV2LnhtbESPQWvCQBCF7wX/wzJCL4tuFBFNXUUCQuvBYhR6HbLT&#10;JDQ7G7LbGP+9KxR6fLx535u32Q22ET11vnasYTZNQBAXztRcarheDpMVCB+QDTaOScOdPOy2o5cN&#10;psbd+Ex9HkoRIexT1FCF0KZK+aIii37qWuLofbvOYoiyK5Xp8BbhtlHzJFkqizXHhgpbyioqfvJf&#10;G9+Qmcz2sv8yAY+fH2jl8jSXWr+Oh/0biEBD+D/+S78bDYs1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Xp1cMAAADbAAAADwAAAAAAAAAAAAAAAACYAgAAZHJzL2Rv&#10;d25yZXYueG1sUEsFBgAAAAAEAAQA9QAAAIgDAAAAAA==&#10;" filled="f" strokecolor="#151616" strokeweight=".07619mm">
              <v:path arrowok="t"/>
            </v:rect>
            <v:rect id="Rectangle 200" o:spid="_x0000_s1224" style="position:absolute;left:5023;top:535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PLSb0A&#10;AADbAAAADwAAAGRycy9kb3ducmV2LnhtbERPuwrCMBTdBf8hXMFNUwVFqlFEUFRcfCxut821LTY3&#10;pYm1/r0ZBMfDeS9WrSlFQ7UrLCsYDSMQxKnVBWcKbtftYAbCeWSNpWVS8CEHq2W3s8BY2zefqbn4&#10;TIQQdjEqyL2vYildmpNBN7QVceAetjboA6wzqWt8h3BTynEUTaXBgkNDjhVtckqfl5dRkBxOZ787&#10;3nbNLMmq0ib30clOlOr32vUchKfW/8U/914rmIT1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wPLSb0AAADbAAAADwAAAAAAAAAAAAAAAACYAgAAZHJzL2Rvd25yZXYu&#10;eG1sUEsFBgAAAAAEAAQA9QAAAIIDAAAAAA==&#10;" stroked="f">
              <v:path arrowok="t"/>
            </v:rect>
            <v:rect id="Rectangle 201" o:spid="_x0000_s1225" style="position:absolute;left:5023;top:535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pzDsIA&#10;AADbAAAADwAAAGRycy9kb3ducmV2LnhtbESPQYvCMBCF7wv+hzDCXoKmCitSjSIFQT3ssip4HZqx&#10;LTaT0sTa/fdGEPb4ePO+N2+57m0tOmp95VjDZJyAIM6dqbjQcD5tR3MQPiAbrB2Thj/ysF4NPpaY&#10;GvfgX+qOoRARwj5FDWUITaqUz0uy6MeuIY7e1bUWQ5RtoUyLjwi3tZomyUxZrDg2lNhQVlJ+O95t&#10;fENmMtvI7mICHn72aOXseyq1/hz2mwWIQH34P36nd0bD1wReWyIA1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anMOwgAAANsAAAAPAAAAAAAAAAAAAAAAAJgCAABkcnMvZG93&#10;bnJldi54bWxQSwUGAAAAAAQABAD1AAAAhwMAAAAA&#10;" filled="f" strokecolor="#151616" strokeweight=".07619mm">
              <v:path arrowok="t"/>
            </v:rect>
            <v:rect id="Rectangle 202" o:spid="_x0000_s1226" style="position:absolute;left:6552;top:926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3wpcMA&#10;AADbAAAADwAAAGRycy9kb3ducmV2LnhtbESPQWvCQBSE7wX/w/IEb3WjoEh0FREMbfGS6MXbS/Y1&#10;Cc2+Ddk1if++KxR6HGbmG2Z3GE0jeupcbVnBYh6BIC6srrlUcLue3zcgnEfW2FgmBU9ycNhP3nYY&#10;aztwSn3mSxEg7GJUUHnfxlK6oiKDbm5b4uB9286gD7Irpe5wCHDTyGUUraXBmsNChS2dKip+sodR&#10;kH9eUp983ZJ+k5dtY/P74mJXSs2m43ELwtPo/8N/7Q+tYLWE15fwA+T+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3wpcMAAADbAAAADwAAAAAAAAAAAAAAAACYAgAAZHJzL2Rv&#10;d25yZXYueG1sUEsFBgAAAAAEAAQA9QAAAIgDAAAAAA==&#10;" stroked="f">
              <v:path arrowok="t"/>
            </v:rect>
            <v:rect id="Rectangle 203" o:spid="_x0000_s1227" style="position:absolute;left:6552;top:926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RI4sQA&#10;AADbAAAADwAAAGRycy9kb3ducmV2LnhtbESPT2vCQBDF74LfYZmCl0U3KoqkriKBgvZQ8Q94HbLT&#10;JDQ7G7LbGL99Vyh4fLx5vzdvve1tLTpqfeVYw3SSgCDOnam40HC9fIxXIHxANlg7Jg0P8rDdDAdr&#10;TI2784m6cyhEhLBPUUMZQpMq5fOSLPqJa4ij9+1aiyHKtlCmxXuE21rNkmSpLFYcG0psKCsp/zn/&#10;2viGzGS2k93NBPw8HtDK5ddMaj1663fvIAL14XX8n94bDYs5PLdEAK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0SOLEAAAA2wAAAA8AAAAAAAAAAAAAAAAAmAIAAGRycy9k&#10;b3ducmV2LnhtbFBLBQYAAAAABAAEAPUAAACJAwAAAAA=&#10;" filled="f" strokecolor="#151616" strokeweight=".07619mm">
              <v:path arrowok="t"/>
            </v:rect>
            <v:rect id="Rectangle 204" o:spid="_x0000_s1228" style="position:absolute;left:7968;top:535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jNSsQA&#10;AADbAAAADwAAAGRycy9kb3ducmV2LnhtbESPT4vCMBTE7wt+h/AWvK2poiK1qSyCouLFPxdvr83b&#10;tmzzUppY67c3Cwseh5n5DZOselOLjlpXWVYwHkUgiHOrKy4UXC+brwUI55E11pZJwZMcrNLBR4Kx&#10;tg8+UXf2hQgQdjEqKL1vYildXpJBN7INcfB+bGvQB9kWUrf4CHBTy0kUzaXBisNCiQ2tS8p/z3ej&#10;INsfT357uG67RVY0tc1u46OdKTX87L+XIDz1/h3+b++0gtkU/r6EHy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4zUrEAAAA2wAAAA8AAAAAAAAAAAAAAAAAmAIAAGRycy9k&#10;b3ducmV2LnhtbFBLBQYAAAAABAAEAPUAAACJAwAAAAA=&#10;" stroked="f">
              <v:path arrowok="t"/>
            </v:rect>
            <v:rect id="Rectangle 205" o:spid="_x0000_s1229" style="position:absolute;left:7968;top:535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F1DcMA&#10;AADbAAAADwAAAGRycy9kb3ducmV2LnhtbESPT4vCMBDF78J+hzALewmarqBINYoUFtw9KP4Br0Mz&#10;tsVmUppYu9/eCILHx5v3e/MWq97WoqPWV441fI8SEMS5MxUXGk7Hn+EMhA/IBmvHpOGfPKyWH4MF&#10;psbdeU/dIRQiQtinqKEMoUmV8nlJFv3INcTRu7jWYoiyLZRp8R7htlbjJJkqixXHhhIbykrKr4eb&#10;jW/ITGZr2Z1NwL/dL1o53Y6l1l+f/XoOIlAf3sev9MZomEzguSUCQC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F1DcMAAADbAAAADwAAAAAAAAAAAAAAAACYAgAAZHJzL2Rv&#10;d25yZXYueG1sUEsFBgAAAAAEAAQA9QAAAIgDAAAAAA==&#10;" filled="f" strokecolor="#151616" strokeweight=".07619mm">
              <v:path arrowok="t"/>
            </v:rect>
            <v:rect id="Rectangle 206" o:spid="_x0000_s1230" style="position:absolute;left:11220;top:617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b2psQA&#10;AADbAAAADwAAAGRycy9kb3ducmV2LnhtbESPQWvCQBSE74L/YXlCb7pRiEh0lVJQ2uJFzcXbS/aZ&#10;BHffhuw2Sf99t1DocZiZb5jdYbRG9NT5xrGC5SIBQVw63XClIL8d5xsQPiBrNI5JwTd5OOynkx1m&#10;2g18of4aKhEh7DNUUIfQZlL6siaLfuFa4ug9XGcxRNlVUnc4RLg1cpUka2mx4bhQY0tvNZXP65dV&#10;UHycL+H0mZ/6TVG1xhX35dmlSr3MxtctiEBj+A//td+1gnQNv1/iD5D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m9qbEAAAA2wAAAA8AAAAAAAAAAAAAAAAAmAIAAGRycy9k&#10;b3ducmV2LnhtbFBLBQYAAAAABAAEAPUAAACJAwAAAAA=&#10;" stroked="f">
              <v:path arrowok="t"/>
            </v:rect>
            <v:rect id="Rectangle 207" o:spid="_x0000_s1231" style="position:absolute;left:11220;top:617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9O4cQA&#10;AADbAAAADwAAAGRycy9kb3ducmV2LnhtbESPT2vCQBDF7wW/wzJCL4tuFPxD6ioSEFoPFqPQ65Cd&#10;JqHZ2ZDdxvjtXaHQ4+PN+715m91gG9FT52vHGmbTBARx4UzNpYbr5TBZg/AB2WDjmDTcycNuO3rZ&#10;YGrcjc/U56EUEcI+RQ1VCG2qlC8qsuinriWO3rfrLIYou1KZDm8Rbhs1T5KlslhzbKiwpayi4if/&#10;tfENmclsL/svE/D4+YFWLk9zqfXreNi/gQg0hP/jv/S70bBYwXNLBIDa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PTuHEAAAA2wAAAA8AAAAAAAAAAAAAAAAAmAIAAGRycy9k&#10;b3ducmV2LnhtbFBLBQYAAAAABAAEAPUAAACJAwAAAAA=&#10;" filled="f" strokecolor="#151616" strokeweight=".07619mm">
              <v:path arrowok="t"/>
            </v:rect>
            <v:rect id="Rectangle 208" o:spid="_x0000_s1232" style="position:absolute;left:11220;top:926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XHT70A&#10;AADbAAAADwAAAGRycy9kb3ducmV2LnhtbERPuwrCMBTdBf8hXMFNUwVFqlFEUFRcfCxut821LTY3&#10;pYm1/r0ZBMfDeS9WrSlFQ7UrLCsYDSMQxKnVBWcKbtftYAbCeWSNpWVS8CEHq2W3s8BY2zefqbn4&#10;TIQQdjEqyL2vYildmpNBN7QVceAetjboA6wzqWt8h3BTynEUTaXBgkNDjhVtckqfl5dRkBxOZ787&#10;3nbNLMmq0ib30clOlOr32vUchKfW/8U/914rmISx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XXHT70AAADbAAAADwAAAAAAAAAAAAAAAACYAgAAZHJzL2Rvd25yZXYu&#10;eG1sUEsFBgAAAAAEAAQA9QAAAIIDAAAAAA==&#10;" stroked="f">
              <v:path arrowok="t"/>
            </v:rect>
            <v:rect id="Rectangle 209" o:spid="_x0000_s1233" style="position:absolute;left:11220;top:926;width:224;height:28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x/CMMA&#10;AADbAAAADwAAAGRycy9kb3ducmV2LnhtbESPQWvCQBCF7wX/wzJCL4tuFBRNXUUCQuvBYhR6HbLT&#10;JDQ7G7LbGP+9KxR6fLx535u32Q22ET11vnasYTZNQBAXztRcarheDpMVCB+QDTaOScOdPOy2o5cN&#10;psbd+Ex9HkoRIexT1FCF0KZK+aIii37qWuLofbvOYoiyK5Xp8BbhtlHzJFkqizXHhgpbyioqfvJf&#10;G9+Qmcz2sv8yAY+fH2jl8jSXWr+Oh/0biEBD+D/+S78bDYs1PLdEAK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x/CMMAAADbAAAADwAAAAAAAAAAAAAAAACYAgAAZHJzL2Rv&#10;d25yZXYueG1sUEsFBgAAAAAEAAQA9QAAAIgDAAAAAA==&#10;" filled="f" strokecolor="#151616" strokeweight=".07619mm">
              <v:path arrowok="t"/>
            </v:rect>
            <w10:wrap anchorx="page"/>
          </v:group>
        </w:pict>
      </w:r>
      <w:r>
        <w:t>e-mail .................................................................................................................................................................................................................................</w:t>
      </w:r>
    </w:p>
    <w:p w:rsidR="00D94FE2" w:rsidRDefault="00D94FE2">
      <w:pPr>
        <w:kinsoku w:val="0"/>
        <w:overflowPunct w:val="0"/>
        <w:spacing w:before="9" w:line="110" w:lineRule="exact"/>
        <w:rPr>
          <w:sz w:val="11"/>
          <w:szCs w:val="11"/>
        </w:r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space="708" w:equalWidth="0">
            <w:col w:w="11293"/>
          </w:cols>
          <w:noEndnote/>
        </w:sectPr>
      </w:pPr>
    </w:p>
    <w:p w:rsidR="00D94FE2" w:rsidRDefault="00D94FE2">
      <w:pPr>
        <w:pStyle w:val="Heading3"/>
        <w:kinsoku w:val="0"/>
        <w:overflowPunct w:val="0"/>
        <w:spacing w:before="63"/>
      </w:pPr>
      <w:r>
        <w:rPr>
          <w:noProof/>
        </w:rPr>
        <w:pict>
          <v:group id="Group 210" o:spid="_x0000_s1234" style="position:absolute;left:0;text-align:left;margin-left:32.75pt;margin-top:-112.05pt;width:552.5pt;height:103.75pt;z-index:-251674112;mso-position-horizontal-relative:page" coordorigin="655,-2241" coordsize="11050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" o:allowincell="f">
            <v:rect id="Rectangle 211" o:spid="_x0000_s1235" style="position:absolute;left:1251;top:-1681;width:166;height:2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JUucMA&#10;AADbAAAADwAAAGRycy9kb3ducmV2LnhtbESPT4vCMBDF78J+hzALewma2oNI1yhSWNA9KP6BvQ7N&#10;2JZtJqWJtX57IwjeZnjv9+bNYjXYRvTU+dqxhukkAUFcOFNzqeF8+hnPQfiAbLBxTBru5GG1/Bgt&#10;MDPuxgfqj6EUMYR9hhqqENpMKV9UZNFPXEsctYvrLIa4dqUyHd5iuG1UmiQzZbHmeKHClvKKiv/j&#10;1cYaMpf5WvZ/JuDvfotWznap1Prrc1h/gwg0hLf5RW9M5FJ4/hIHU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NJUucMAAADbAAAADwAAAAAAAAAAAAAAAACYAgAAZHJzL2Rv&#10;d25yZXYueG1sUEsFBgAAAAAEAAQA9QAAAIgDAAAAAA==&#10;" filled="f" strokecolor="#151616" strokeweight=".07619mm">
              <v:path arrowok="t"/>
            </v:rect>
            <v:rect id="Rectangle 212" o:spid="_x0000_s1236" style="position:absolute;left:863;top:-1681;width:166;height:2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7xIsIA&#10;AADbAAAADwAAAGRycy9kb3ducmV2LnhtbESPQYvCMBCF7wv+hzCCl6DpuiBSjSIFQT3ssip4HZqx&#10;LTaT0mRr/fdGEPY2w3vfmzfLdW9r0VHrK8caPicJCOLcmYoLDefTdjwH4QOywdoxaXiQh/Vq8LHE&#10;1Lg7/1J3DIWIIexT1FCG0KRK+bwki37iGuKoXV1rMcS1LZRp8R7Dba2mSTJTFiuOF0psKCspvx3/&#10;bKwhM5ltZHcxAQ8/e7Ry9j2VWo+G/WYBIlAf/s1vemci9wWvX+IAa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nvEiwgAAANsAAAAPAAAAAAAAAAAAAAAAAJgCAABkcnMvZG93&#10;bnJldi54bWxQSwUGAAAAAAQABAD1AAAAhwMAAAAA&#10;" filled="f" strokecolor="#151616" strokeweight=".07619mm">
              <v:path arrowok="t"/>
            </v:rect>
            <v:rect id="Rectangle 213" o:spid="_x0000_s1237" style="position:absolute;left:670;top:-2226;width:11020;height:20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hfecEA&#10;AADbAAAADwAAAGRycy9kb3ducmV2LnhtbERPTYvCMBC9C/sfwizsTdN1RaRrFFdQehDB6sHj0Mw2&#10;1WZSmqj13xtB8DaP9znTeWdrcaXWV44VfA8SEMSF0xWXCg77VX8CwgdkjbVjUnAnD/PZR2+KqXY3&#10;3tE1D6WIIexTVGBCaFIpfWHIoh+4hjhy/661GCJsS6lbvMVwW8thkoylxYpjg8GGloaKc36xCtbr&#10;uz790Dk//GWZ3Ey22agxR6W+PrvFL4hAXXiLX+5Mx/kjeP4SD5C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YX3nBAAAA2wAAAA8AAAAAAAAAAAAAAAAAmAIAAGRycy9kb3du&#10;cmV2LnhtbFBLBQYAAAAABAAEAPUAAACGAwAAAAA=&#10;" filled="f" strokeweight="1.44pt">
              <v:path arrowok="t"/>
            </v:rect>
            <v:rect id="Rectangle 214" o:spid="_x0000_s1238" style="position:absolute;left:2087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7REcIA&#10;AADbAAAADwAAAGRycy9kb3ducmV2LnhtbERPTWuDQBC9F/Iflin01qwGUsRmlVCItCGXWC+9je5U&#10;Je6suBtj/322UOhtHu9zdvliBjHT5HrLCuJ1BIK4sbrnVkH1eXhOQDiPrHGwTAp+yEGerR52mGp7&#10;4zPNpW9FCGGXooLO+zGV0jUdGXRrOxIH7ttOBn2AUyv1hLcQbga5iaIXabDn0NDhSG8dNZfyahTU&#10;H6ezL45VMSd1Ow62/opPdqvU0+OyfwXhafH/4j/3uw7zt/D7SzhAZn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HtERwgAAANsAAAAPAAAAAAAAAAAAAAAAAJgCAABkcnMvZG93&#10;bnJldi54bWxQSwUGAAAAAAQABAD1AAAAhwMAAAAA&#10;" stroked="f">
              <v:path arrowok="t"/>
            </v:rect>
            <v:rect id="Rectangle 215" o:spid="_x0000_s1239" style="position:absolute;left:2373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xPZsEA&#10;AADbAAAADwAAAGRycy9kb3ducmV2LnhtbERPTYvCMBC9L/gfwgje1lRBkWpaRFB2Fy9qL96mzdgW&#10;m0lpYu3++82C4G0e73M26WAa0VPnassKZtMIBHFhdc2lguyy/1yBcB5ZY2OZFPySgzQZfWww1vbJ&#10;J+rPvhQhhF2MCirv21hKV1Rk0E1tSxy4m+0M+gC7UuoOnyHcNHIeRUtpsObQUGFLu4qK+/lhFOTf&#10;x5M//GSHfpWXbWPz6+xoF0pNxsN2DcLT4N/il/tLh/lL+P8lHCC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MT2bBAAAA2wAAAA8AAAAAAAAAAAAAAAAAmAIAAGRycy9kb3du&#10;cmV2LnhtbFBLBQYAAAAABAAEAPUAAACGAwAAAAA=&#10;" stroked="f">
              <v:path arrowok="t"/>
            </v:rect>
            <v:rect id="Rectangle 216" o:spid="_x0000_s1240" style="position:absolute;left:4037;top:-1129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Dq/cIA&#10;AADbAAAADwAAAGRycy9kb3ducmV2LnhtbERPTWvCQBC9C/0PyxR6041CraSuIoKhlVxivfQ2yU6T&#10;YHY2ZNck/ntXEHqbx/uc9XY0jeipc7VlBfNZBIK4sLrmUsH55zBdgXAeWWNjmRTcyMF28zJZY6zt&#10;wBn1J1+KEMIuRgWV920spSsqMuhmtiUO3J/tDPoAu1LqDocQbhq5iKKlNFhzaKiwpX1FxeV0NQry&#10;7zTzyfGc9Ku8bBub/85T+67U2+u4+wThafT/4qf7S4f5H/D4JRw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gOr9wgAAANsAAAAPAAAAAAAAAAAAAAAAAJgCAABkcnMvZG93&#10;bnJldi54bWxQSwUGAAAAAAQABAD1AAAAhwMAAAAA&#10;" stroked="f">
              <v:path arrowok="t"/>
            </v:rect>
            <v:rect id="Rectangle 217" o:spid="_x0000_s1241" style="position:absolute;left:4037;top:-1129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pjU8MA&#10;AADbAAAADwAAAGRycy9kb3ducmV2LnhtbESPQWvCQBCF70L/wzKFXpa60YNI6ioSEGwPilrodchO&#10;k9DsbMiuMf33zkHwNo9535s3q83oWzVQH5vAFmbTDBRxGVzDlYXvy+59CSomZIdtYLLwTxE265fJ&#10;CnMXbnyi4ZwqJSEcc7RQp9TlxsSyJo9xGjpi2f2G3mMS2VfG9XiTcN+aeZYtjMeG5UKNHRU1lX/n&#10;q5cautDFVg8/LuHX8RO9Xhzm2tq313H7ASrRmJ7mB713wklZ+UUGM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pjU8MAAADbAAAADwAAAAAAAAAAAAAAAACYAgAAZHJzL2Rv&#10;d25yZXYueG1sUEsFBgAAAAAEAAQA9QAAAIgDAAAAAA==&#10;" filled="f" strokecolor="#151616" strokeweight=".07619mm">
              <v:path arrowok="t"/>
            </v:rect>
            <v:rect id="Rectangle 218" o:spid="_x0000_s1242" style="position:absolute;left:2945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PbFMEA&#10;AADbAAAADwAAAGRycy9kb3ducmV2LnhtbERPS4vCMBC+L/gfwgje1tQFRatpEWFlFS8+Lt6mzdgW&#10;m0lpsrX+eyMs7G0+vues0t7UoqPWVZYVTMYRCOLc6ooLBZfz9+cchPPIGmvLpOBJDtJk8LHCWNsH&#10;H6k7+UKEEHYxKii9b2IpXV6SQTe2DXHgbrY16ANsC6lbfIRwU8uvKJpJgxWHhhIb2pSU30+/RkG2&#10;Oxz9dn/ZdvOsaGqbXScHO1VqNOzXSxCeev8v/nP/6DB/Ae9fwgEy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T2xTBAAAA2wAAAA8AAAAAAAAAAAAAAAAAmAIAAGRycy9kb3du&#10;cmV2LnhtbFBLBQYAAAAABAAEAPUAAACGAwAAAAA=&#10;" stroked="f">
              <v:path arrowok="t"/>
            </v:rect>
            <v:rect id="Rectangle 219" o:spid="_x0000_s1243" style="position:absolute;left:2945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Cl6MMA&#10;AADbAAAADwAAAGRycy9kb3ducmV2LnhtbESPwWrCQBCG74LvsIzQy6IbcxCJriKBQttDS7XQ65Ad&#10;k2B2NmTXmL5951Docfjn/+ab/XHynRppiG1gC+tVBoq4Cq7l2sLX5Xm5BRUTssMuMFn4oQjHw3y2&#10;x8KFB3/SeE61EgjHAi00KfWFMbFqyGNchZ5YsmsYPCYZh9q4AR8C953Js2xjPLYsFxrsqWyoup3v&#10;XjR0qcuTHr9dwrePV/R6855ra58W02kHKtGU/pf/2i/OQi728osAwB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SCl6MMAAADbAAAADwAAAAAAAAAAAAAAAACYAgAAZHJzL2Rv&#10;d25yZXYueG1sUEsFBgAAAAAEAAQA9QAAAIgDAAAAAA==&#10;" filled="f" strokecolor="#151616" strokeweight=".07619mm">
              <v:path arrowok="t"/>
            </v:rect>
            <v:rect id="Rectangle 220" o:spid="_x0000_s1244" style="position:absolute;left:3232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kdr8MA&#10;AADbAAAADwAAAGRycy9kb3ducmV2LnhtbESPT4vCMBTE7wt+h/CEva1pC4pUYxFBWRcv/rl4e22e&#10;bbF5KU22dr/9RhA8DjPzG2aZDaYRPXWutqwgnkQgiAuray4VXM7brzkI55E1NpZJwR85yFajjyWm&#10;2j74SP3JlyJA2KWooPK+TaV0RUUG3cS2xMG72c6gD7Irpe7wEeCmkUkUzaTBmsNChS1tKirup1+j&#10;IN8fjn73c9n187xsG5tf44OdKvU5HtYLEJ4G/w6/2t9aQRLD80v4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kdr8MAAADbAAAADwAAAAAAAAAAAAAAAACYAgAAZHJzL2Rv&#10;d25yZXYueG1sUEsFBgAAAAAEAAQA9QAAAIgDAAAAAA==&#10;" stroked="f">
              <v:path arrowok="t"/>
            </v:rect>
            <v:rect id="Rectangle 221" o:spid="_x0000_s1245" style="position:absolute;left:3232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6eBMMA&#10;AADbAAAADwAAAGRycy9kb3ducmV2LnhtbESPT4vCMBDF78J+hzALewma2oNI1yhSWNA9KP6BvQ7N&#10;2JZtJqWJtX57IwgeH2/e781brAbbiJ46XzvWMJ0kIIgLZ2ouNZxPP+M5CB+QDTaOScOdPKyWH6MF&#10;Zsbd+ED9MZQiQthnqKEKoc2U8kVFFv3EtcTRu7jOYoiyK5Xp8BbhtlFpksyUxZpjQ4Ut5RUV/8er&#10;jW/IXOZr2f+ZgL/7LVo526VS66/PYf0NItAQ3sev9MZoSFN4bokAU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6eBMMAAADbAAAADwAAAAAAAAAAAAAAAACYAgAAZHJzL2Rv&#10;d25yZXYueG1sUEsFBgAAAAAEAAQA9QAAAIgDAAAAAA==&#10;" filled="f" strokecolor="#151616" strokeweight=".07619mm">
              <v:path arrowok="t"/>
            </v:rect>
            <v:rect id="Rectangle 222" o:spid="_x0000_s1246" style="position:absolute;left:3752;top:-1129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cmQ8QA&#10;AADbAAAADwAAAGRycy9kb3ducmV2LnhtbESPT4vCMBTE7wt+h/AEb2uqsiK1qYig6OLFPxdvr82z&#10;LTYvpYm1++03Cwseh5n5DZOselOLjlpXWVYwGUcgiHOrKy4UXC/bzwUI55E11pZJwQ85WKWDjwRj&#10;bV98ou7sCxEg7GJUUHrfxFK6vCSDbmwb4uDdbWvQB9kWUrf4CnBTy2kUzaXBisNCiQ1tSsof56dR&#10;kB2OJ7/7vu66RVY0tc1uk6P9Umo07NdLEJ56/w7/t/dawXQG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XJkPEAAAA2wAAAA8AAAAAAAAAAAAAAAAAmAIAAGRycy9k&#10;b3ducmV2LnhtbFBLBQYAAAAABAAEAPUAAACJAwAAAAA=&#10;" stroked="f">
              <v:path arrowok="t"/>
            </v:rect>
            <v:rect id="Rectangle 223" o:spid="_x0000_s1247" style="position:absolute;left:3752;top:-1129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uj68MA&#10;AADbAAAADwAAAGRycy9kb3ducmV2LnhtbESPQWvCQBCF70L/wzKFXhbdGERKdBUJFNoeFGPB65Ad&#10;k9DsbMiuMf33XUHw+HjzvjdvvR1tKwbqfeNYw3yWgCAunWm40vBz+pi+g/AB2WDrmDT8kYft5mWy&#10;xsy4Gx9pKEIlIoR9hhrqELpMKV/WZNHPXEccvYvrLYYo+0qZHm8RbluVJslSWWw4NtTYUV5T+Vtc&#10;bXxD5jLfyeFsAn4fvtDK5T6VWr+9jrsViEBjeB4/0p9GQ7qA+5YIALX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huj68MAAADbAAAADwAAAAAAAAAAAAAAAACYAgAAZHJzL2Rv&#10;d25yZXYueG1sUEsFBgAAAAAEAAQA9QAAAIgDAAAAAA==&#10;" filled="f" strokecolor="#151616" strokeweight=".07619mm">
              <v:path arrowok="t"/>
            </v:rect>
            <v:rect id="Rectangle 224" o:spid="_x0000_s1248" style="position:absolute;left:1788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IbrMMA&#10;AADbAAAADwAAAGRycy9kb3ducmV2LnhtbESPQWvCQBSE7wX/w/IEb3WjoEh0FREMbfGS6MXbS/Y1&#10;Cc2+Ddk1if++KxR6HGbmG2Z3GE0jeupcbVnBYh6BIC6srrlUcLue3zcgnEfW2FgmBU9ycNhP3nYY&#10;aztwSn3mSxEg7GJUUHnfxlK6oiKDbm5b4uB9286gD7Irpe5wCHDTyGUUraXBmsNChS2dKip+sodR&#10;kH9eUp983ZJ+k5dtY/P74mJXSs2m43ELwtPo/8N/7Q+tYLmC15fwA+T+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IbrMMAAADbAAAADwAAAAAAAAAAAAAAAACYAgAAZHJzL2Rv&#10;d25yZXYueG1sUEsFBgAAAAAEAAQA9QAAAIgDAAAAAA==&#10;" stroked="f">
              <v:path arrowok="t"/>
            </v:rect>
            <v:rect id="Rectangle 225" o:spid="_x0000_s1249" style="position:absolute;left:1109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CF28IA&#10;AADbAAAADwAAAGRycy9kb3ducmV2LnhtbESPQYvCMBSE74L/ITxhb5oqrEg1igiKLl7UXry9Ns+2&#10;2LyUJtbuvzeC4HGYmW+YxaozlWipcaVlBeNRBII4s7rkXEFy2Q5nIJxH1lhZJgX/5GC17PcWGGv7&#10;5BO1Z5+LAGEXo4LC+zqW0mUFGXQjWxMH72Ybgz7IJpe6wWeAm0pOomgqDZYcFgqsaVNQdj8/jIL0&#10;cDz53V+ya2dpXlc2vY6P9lepn0G3noPw1Plv+NPeawWTKby/hB8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oIXbwgAAANsAAAAPAAAAAAAAAAAAAAAAAJgCAABkcnMvZG93&#10;bnJldi54bWxQSwUGAAAAAAQABAD1AAAAhwMAAAAA&#10;" stroked="f">
              <v:path arrowok="t"/>
            </v:rect>
            <v:rect id="Rectangle 226" o:spid="_x0000_s1250" style="position:absolute;left:1109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k9nMMA&#10;AADbAAAADwAAAGRycy9kb3ducmV2LnhtbESPQWvCQBCF70L/wzKFXhbdmIOW6CoSKLQ9KMaC1yE7&#10;JqHZ2ZBdY/rvu4Lg8fHmfW/eejvaVgzU+8axhvksAUFcOtNwpeHn9DF9B+EDssHWMWn4Iw/bzctk&#10;jZlxNz7SUIRKRAj7DDXUIXSZUr6syaKfuY44ehfXWwxR9pUyPd4i3LYqTZKFsthwbKixo7ym8re4&#10;2viGzGW+k8PZBPw+fKGVi30qtX57HXcrEIHG8Dx+pD+NhnQJ9y0RAG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k9nMMAAADbAAAADwAAAAAAAAAAAAAAAACYAgAAZHJzL2Rv&#10;d25yZXYueG1sUEsFBgAAAAAEAAQA9QAAAIgDAAAAAA==&#10;" filled="f" strokecolor="#151616" strokeweight=".07619mm">
              <v:path arrowok="t"/>
            </v:rect>
            <v:rect id="Rectangle 227" o:spid="_x0000_s1251" style="position:absolute;left:1401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O0Mr0A&#10;AADbAAAADwAAAGRycy9kb3ducmV2LnhtbERPuwrCMBTdBf8hXMFNUwVFqlFEUFRcfCxut821LTY3&#10;pYm1/r0ZBMfDeS9WrSlFQ7UrLCsYDSMQxKnVBWcKbtftYAbCeWSNpWVS8CEHq2W3s8BY2zefqbn4&#10;TIQQdjEqyL2vYildmpNBN7QVceAetjboA6wzqWt8h3BTynEUTaXBgkNDjhVtckqfl5dRkBxOZ787&#10;3nbNLMmq0ib30clOlOr32vUchKfW/8U/914rGIex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LXO0Mr0AAADbAAAADwAAAAAAAAAAAAAAAACYAgAAZHJzL2Rvd25yZXYu&#10;eG1sUEsFBgAAAAAEAAQA9QAAAIIDAAAAAA==&#10;" stroked="f">
              <v:path arrowok="t"/>
            </v:rect>
            <v:rect id="Rectangle 228" o:spid="_x0000_s1252" style="position:absolute;left:1401;top:-1136;width:241;height:30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oMdcMA&#10;AADbAAAADwAAAGRycy9kb3ducmV2LnhtbESPQWvCQBCF70L/wzKFXhbdmIPY6CoSKLQ9KMaC1yE7&#10;JqHZ2ZBdY/rvu4Lg8fHmfW/eejvaVgzU+8axhvksAUFcOtNwpeHn9DFdgvAB2WDrmDT8kYft5mWy&#10;xsy4Gx9pKEIlIoR9hhrqELpMKV/WZNHPXEccvYvrLYYo+0qZHm8RbluVJslCWWw4NtTYUV5T+Vtc&#10;bXxD5jLfyeFsAn4fvtDKxT6VWr+9jrsViEBjeB4/0p9GQ/oO9y0RAGr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oMdcMAAADbAAAADwAAAAAAAAAAAAAAAACYAgAAZHJzL2Rv&#10;d25yZXYueG1sUEsFBgAAAAAEAAQA9QAAAIgDAAAAAA==&#10;" filled="f" strokecolor="#151616" strokeweight=".07619mm">
              <v:path arrowok="t"/>
            </v:rect>
            <v:shape id="Freeform 229" o:spid="_x0000_s1253" style="position:absolute;left:1665;top:-1170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UfXcAA&#10;AADbAAAADwAAAGRycy9kb3ducmV2LnhtbERPz2vCMBS+C/sfwht403Rax6hGEaHgbWgHu741b01d&#10;81KSaLv99ctB8Pjx/d7sRtuJG/nQOlbwMs9AENdOt9wo+KjK2RuIEJE1do5JwS8F2G2fJhsstBv4&#10;RLdzbEQK4VCgAhNjX0gZakMWw9z1xIn7dt5iTNA3UnscUrjt5CLLXqXFllODwZ4Ohuqf89UqyC97&#10;/1kNOJj876t8d6sub6pSqenzuF+DiDTGh/juPmoFy7Q+fUk/QG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CUfXcAAAADbAAAADwAAAAAAAAAAAAAAAACYAgAAZHJzL2Rvd25y&#10;ZXYueG1sUEsFBgAAAAAEAAQA9QAAAIUDAAAAAA==&#10;" path="m60,l1,,,7r53,l53,362r-52,l1,370r59,l60,xe" fillcolor="#151616" stroked="f">
              <v:path arrowok="t" o:connecttype="custom" o:connectlocs="60,0;1,0;0,7;53,7;53,362;1,362;1,370;60,370;60,0" o:connectangles="0,0,0,0,0,0,0,0,0"/>
            </v:shape>
            <v:shape id="Freeform 230" o:spid="_x0000_s1254" style="position:absolute;left:1665;top:-1170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0KIMEA&#10;AADbAAAADwAAAGRycy9kb3ducmV2LnhtbESPT4vCMBTE7wt+h/AEL2JTXVi0GkVchb1u1fuzef2D&#10;zUtJslq/vRGEPQ4z8xtmtelNK27kfGNZwTRJQRAXVjdcKTgdD5M5CB+QNbaWScGDPGzWg48VZtre&#10;+ZdueahEhLDPUEEdQpdJ6YuaDPrEdsTRK60zGKJ0ldQO7xFuWjlL0y9psOG4UGNHu5qKa/5nFOji&#10;0p5K2rvFeTzPF9/bcUdnUmo07LdLEIH68B9+t3+0gs8pvL7EHy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dCiDBAAAA2wAAAA8AAAAAAAAAAAAAAAAAmAIAAGRycy9kb3du&#10;cmV2LnhtbFBLBQYAAAAABAAEAPUAAACGAwAAAAA=&#10;" path="m60,370r-59,l1,362r52,l53,7,,7,1,,60,r,370xe" filled="f" strokecolor="#151616" strokeweight=".07619mm">
              <v:path arrowok="t" o:connecttype="custom" o:connectlocs="60,370;1,370;1,362;53,362;53,7;0,7;1,0;60,0;60,370" o:connectangles="0,0,0,0,0,0,0,0,0"/>
            </v:shape>
            <v:shape id="Freeform 231" o:spid="_x0000_s1255" style="position:absolute;left:1030;top:-1171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skscMA&#10;AADbAAAADwAAAGRycy9kb3ducmV2LnhtbESPQWvCQBSE7wX/w/KE3upGm0pJXUWEQG9SI3h9Zl+z&#10;qdm3YXc1qb++Wyj0OMzMN8xqM9pO3MiH1rGC+SwDQVw73XKj4FiVT68gQkTW2DkmBd8UYLOePKyw&#10;0G7gD7odYiMShEOBCkyMfSFlqA1ZDDPXEyfv03mLMUnfSO1xSHDbyUWWLaXFltOCwZ52hurL4WoV&#10;5F9bf6oGHEx+P5d799LlTVUq9Tgdt28gIo3xP/zXftcKnhfw+yX9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7skscMAAADbAAAADwAAAAAAAAAAAAAAAACYAgAAZHJzL2Rv&#10;d25yZXYueG1sUEsFBgAAAAAEAAQA9QAAAIgDAAAAAA==&#10;" path="m59,l,,,370r59,l59,362r-52,l7,7r53,l59,xe" fillcolor="#151616" stroked="f">
              <v:path arrowok="t" o:connecttype="custom" o:connectlocs="59,0;0,0;0,370;59,370;59,362;7,362;7,7;60,7;59,0" o:connectangles="0,0,0,0,0,0,0,0,0"/>
            </v:shape>
            <v:shape id="Freeform 232" o:spid="_x0000_s1256" style="position:absolute;left:1030;top:-1171;width:61;height:370;visibility:visible;mso-wrap-style:square;v-text-anchor:top" coordsize="61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MxzMIA&#10;AADbAAAADwAAAGRycy9kb3ducmV2LnhtbESPQWvCQBSE7wX/w/KEXoJu2kDR6BqCWvDaqPdn9pkE&#10;s2/D7lbTf+8WCj0OM/MNsy5G04s7Od9ZVvA2T0EQ11Z33Cg4HT9nCxA+IGvsLZOCH/JQbCYva8y1&#10;ffAX3avQiAhhn6OCNoQhl9LXLRn0czsQR+9qncEQpWukdviIcNPL9zT9kAY7jgstDrRtqb5V30aB&#10;ri/96Up7tzwni2q5K5OBzqTU63QsVyACjeE//Nc+aAVZBr9f4g+Qm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AzHMwgAAANsAAAAPAAAAAAAAAAAAAAAAAJgCAABkcnMvZG93&#10;bnJldi54bWxQSwUGAAAAAAQABAD1AAAAhwMAAAAA&#10;" path="m,370r59,l59,362r-52,l7,7r53,l59,,,,,370xe" filled="f" strokecolor="#151616" strokeweight=".07619mm">
              <v:path arrowok="t" o:connecttype="custom" o:connectlocs="0,370;59,370;59,362;7,362;7,7;60,7;59,0;0,0;0,370" o:connectangles="0,0,0,0,0,0,0,0,0"/>
            </v:shape>
            <v:rect id="Rectangle 233" o:spid="_x0000_s1257" style="position:absolute;left:5919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co6sUA&#10;AADbAAAADwAAAGRycy9kb3ducmV2LnhtbESPQWvCQBSE74X+h+UVems2tlUkZhNKoVKLF6MXby/Z&#10;ZxLMvg3ZbYz/vlsQPA4z8w2T5pPpxEiDay0rmEUxCOLK6pZrBYf918sShPPIGjvLpOBKDvLs8SHF&#10;RNsL72gsfC0ChF2CChrv+0RKVzVk0EW2Jw7eyQ4GfZBDLfWAlwA3nXyN44U02HJYaLCnz4aqc/Fr&#10;FJSb7c6vfw7rcVnWfWfL42xr50o9P00fKxCeJn8P39rfWsHbO/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5yjqxQAAANsAAAAPAAAAAAAAAAAAAAAAAJgCAABkcnMv&#10;ZG93bnJldi54bWxQSwUGAAAAAAQABAD1AAAAigMAAAAA&#10;" stroked="f">
              <v:path arrowok="t"/>
            </v:rect>
            <v:rect id="Rectangle 234" o:spid="_x0000_s1258" style="position:absolute;left:6206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uNccQA&#10;AADbAAAADwAAAGRycy9kb3ducmV2LnhtbESPT4vCMBTE7wt+h/AWvK2piiK1qSyCouLFPxdvr83b&#10;tmzzUppY67c3Cwseh5n5DZOselOLjlpXWVYwHkUgiHOrKy4UXC+brwUI55E11pZJwZMcrNLBR4Kx&#10;tg8+UXf2hQgQdjEqKL1vYildXpJBN7INcfB+bGvQB9kWUrf4CHBTy0kUzaXBisNCiQ2tS8p/z3ej&#10;INsfT357uG67RVY0tc1u46OdKTX87L+XIDz1/h3+b++0gukM/r6EHy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rjXHEAAAA2wAAAA8AAAAAAAAAAAAAAAAAmAIAAGRycy9k&#10;b3ducmV2LnhtbFBLBQYAAAAABAAEAPUAAACJAwAAAAA=&#10;" stroked="f">
              <v:path arrowok="t"/>
            </v:rect>
            <v:rect id="Rectangle 235" o:spid="_x0000_s1259" style="position:absolute;left:6492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kTBsQA&#10;AADbAAAADwAAAGRycy9kb3ducmV2LnhtbESPT2vCQBTE7wW/w/KE3urGlgaJriJCQy25+Ofi7SX7&#10;TILZtyG7TeK37xYEj8PM/IZZbUbTiJ46V1tWMJ9FIIgLq2suFZxPX28LEM4ja2wsk4I7OdisJy8r&#10;TLQd+ED90ZciQNglqKDyvk2kdEVFBt3MtsTBu9rOoA+yK6XucAhw08j3KIqlwZrDQoUt7Soqbsdf&#10;oyDfZwef/pzTfpGXbWPzyzyzn0q9TsftEoSn0T/Dj/a3VvARw/+X8A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5EwbEAAAA2wAAAA8AAAAAAAAAAAAAAAAAmAIAAGRycy9k&#10;b3ducmV2LnhtbFBLBQYAAAAABAAEAPUAAACJAwAAAAA=&#10;" stroked="f">
              <v:path arrowok="t"/>
            </v:rect>
            <v:rect id="Rectangle 236" o:spid="_x0000_s1260" style="position:absolute;left:8769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W2ncUA&#10;AADbAAAADwAAAGRycy9kb3ducmV2LnhtbESPQWvCQBSE74X+h+UVems2tlQlZhNKoVKLF6MXby/Z&#10;ZxLMvg3ZbYz/vlsQPA4z8w2T5pPpxEiDay0rmEUxCOLK6pZrBYf918sShPPIGjvLpOBKDvLs8SHF&#10;RNsL72gsfC0ChF2CChrv+0RKVzVk0EW2Jw7eyQ4GfZBDLfWAlwA3nXyN47k02HJYaLCnz4aqc/Fr&#10;FJSb7c6vfw7rcVnWfWfL42xr35V6fpo+ViA8Tf4evrW/tYK3Bf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NbadxQAAANsAAAAPAAAAAAAAAAAAAAAAAJgCAABkcnMv&#10;ZG93bnJldi54bWxQSwUGAAAAAAQABAD1AAAAigMAAAAA&#10;" stroked="f">
              <v:path arrowok="t"/>
            </v:rect>
            <v:rect id="Rectangle 237" o:spid="_x0000_s1261" style="position:absolute;left:7065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oi78EA&#10;AADbAAAADwAAAGRycy9kb3ducmV2LnhtbERPTWvCQBC9F/wPywi91Y2WlpC6igiKllyMufQ2yY5J&#10;MDsbsmsS/333UOjx8b7X28m0YqDeNZYVLBcRCOLS6oYrBfn18BaDcB5ZY2uZFDzJwXYze1ljou3I&#10;FxoyX4kQwi5BBbX3XSKlK2sy6Ba2Iw7czfYGfYB9JXWPYwg3rVxF0ac02HBoqLGjfU3lPXsYBcU5&#10;vfjjd34c4qLqWlv8LFP7odTrfNp9gfA0+X/xn/ukFbyHs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qIu/BAAAA2wAAAA8AAAAAAAAAAAAAAAAAmAIAAGRycy9kb3du&#10;cmV2LnhtbFBLBQYAAAAABAAEAPUAAACGAwAAAAA=&#10;" stroked="f">
              <v:path arrowok="t"/>
            </v:rect>
            <v:rect id="Rectangle 238" o:spid="_x0000_s1262" style="position:absolute;left:7351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aHdMUA&#10;AADbAAAADwAAAGRycy9kb3ducmV2LnhtbESPQWvCQBSE74X+h+UVeqsbWyoxZhNKoVKLFzUXby/Z&#10;ZxLMvg3ZbYz/vlsQPA4z8w2T5pPpxEiDay0rmM8iEMSV1S3XCorD10sMwnlkjZ1lUnAlB3n2+JBi&#10;ou2FdzTufS0ChF2CChrv+0RKVzVk0M1sTxy8kx0M+iCHWuoBLwFuOvkaRQtpsOWw0GBPnw1V5/2v&#10;UVButju//inWY1zWfWfL43xr35V6fpo+ViA8Tf4evrW/tYK3Jf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5od0xQAAANsAAAAPAAAAAAAAAAAAAAAAAJgCAABkcnMv&#10;ZG93bnJldi54bWxQSwUGAAAAAAQABAD1AAAAigMAAAAA&#10;" stroked="f">
              <v:path arrowok="t"/>
            </v:rect>
            <v:rect id="Rectangle 239" o:spid="_x0000_s1263" style="position:absolute;left:7637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pdlMEA&#10;AADbAAAADwAAAGRycy9kb3ducmV2LnhtbERPTWvCQBC9F/wPywi91Y3SlpC6igiKllyMufQ2yY5J&#10;MDsbsmsS/333UOjx8b7X28m0YqDeNZYVLBcRCOLS6oYrBfn18BaDcB5ZY2uZFDzJwXYze1ljou3I&#10;FxoyX4kQwi5BBbX3XSKlK2sy6Ba2Iw7czfYGfYB9JXWPYwg3rVxF0ac02HBoqLGjfU3lPXsYBcU5&#10;vfjjd34c4qLqWlv8LFP7odTrfNp9gfA0+X/xn/ukFbyH9eFL+A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aXZTBAAAA2wAAAA8AAAAAAAAAAAAAAAAAmAIAAGRycy9kb3du&#10;cmV2LnhtbFBLBQYAAAAABAAEAPUAAACGAwAAAAA=&#10;" stroked="f">
              <v:path arrowok="t"/>
            </v:rect>
            <v:rect id="Rectangle 240" o:spid="_x0000_s1264" style="position:absolute;left:8491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b4D8MA&#10;AADbAAAADwAAAGRycy9kb3ducmV2LnhtbESPQYvCMBSE74L/ITzBm6YVFekaZREUFS92vezttXnb&#10;lm1eShNr/fdmYcHjMDPfMOttb2rRUesqywriaQSCOLe64kLB7Ws/WYFwHlljbZkUPMnBdjMcrDHR&#10;9sFX6lJfiABhl6CC0vsmkdLlJRl0U9sQB+/HtgZ9kG0hdYuPADe1nEXRUhqsOCyU2NCupPw3vRsF&#10;2ely9Yfz7dCtsqKpbfYdX+xCqfGo//wA4an37/B/+6gVzGP4+xJ+gN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b4D8MAAADbAAAADwAAAAAAAAAAAAAAAACYAgAAZHJzL2Rv&#10;d25yZXYueG1sUEsFBgAAAAAEAAQA9QAAAIgDAAAAAA==&#10;" stroked="f">
              <v:path arrowok="t"/>
            </v:rect>
            <v:rect id="Rectangle 241" o:spid="_x0000_s1265" style="position:absolute;left:8210;top:-1138;width:241;height:3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RmeMQA&#10;AADbAAAADwAAAGRycy9kb3ducmV2LnhtbESPT4vCMBTE7wt+h/AEb2uquCK1qYig6OLFPxdvr82z&#10;LTYvpYm1++03Cwseh5n5DZOselOLjlpXWVYwGUcgiHOrKy4UXC/bzwUI55E11pZJwQ85WKWDjwRj&#10;bV98ou7sCxEg7GJUUHrfxFK6vCSDbmwb4uDdbWvQB9kWUrf4CnBTy2kUzaXBisNCiQ1tSsof56dR&#10;kB2OJ7/7vu66RVY0tc1uk6P9Umo07NdLEJ56/w7/t/dawWwKf1/CD5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EZnjEAAAA2wAAAA8AAAAAAAAAAAAAAAAAmAIAAGRycy9k&#10;b3ducmV2LnhtbFBLBQYAAAAABAAEAPUAAACJAwAAAAA=&#10;" stroked="f">
              <v:path arrowok="t"/>
            </v:rect>
            <w10:wrap anchorx="page"/>
          </v:group>
        </w:pict>
      </w:r>
      <w:r>
        <w:t>Osoba fizyczna</w:t>
      </w:r>
    </w:p>
    <w:p w:rsidR="00D94FE2" w:rsidRDefault="00D94FE2">
      <w:pPr>
        <w:kinsoku w:val="0"/>
        <w:overflowPunct w:val="0"/>
        <w:spacing w:before="63"/>
        <w:ind w:left="191"/>
        <w:rPr>
          <w:rFonts w:ascii="Arial" w:hAnsi="Arial" w:cs="Arial"/>
          <w:sz w:val="20"/>
          <w:szCs w:val="20"/>
        </w:rPr>
      </w:pPr>
      <w:r>
        <w:br w:type="column"/>
      </w:r>
      <w:r>
        <w:rPr>
          <w:rFonts w:ascii="Arial" w:hAnsi="Arial" w:cs="Arial"/>
          <w:sz w:val="20"/>
          <w:szCs w:val="20"/>
        </w:rPr>
        <w:t>Spółka Cywilna</w:t>
      </w:r>
    </w:p>
    <w:p w:rsidR="00D94FE2" w:rsidRDefault="00D94FE2">
      <w:pPr>
        <w:tabs>
          <w:tab w:val="left" w:pos="2857"/>
        </w:tabs>
        <w:kinsoku w:val="0"/>
        <w:overflowPunct w:val="0"/>
        <w:spacing w:before="63"/>
        <w:ind w:left="191"/>
        <w:rPr>
          <w:rFonts w:ascii="Arial" w:hAnsi="Arial" w:cs="Arial"/>
          <w:sz w:val="20"/>
          <w:szCs w:val="20"/>
        </w:rPr>
      </w:pPr>
      <w:r>
        <w:br w:type="column"/>
      </w:r>
      <w:r>
        <w:rPr>
          <w:rFonts w:ascii="Arial" w:hAnsi="Arial" w:cs="Arial"/>
          <w:sz w:val="20"/>
          <w:szCs w:val="20"/>
        </w:rPr>
        <w:t>Spółka:.............</w:t>
      </w:r>
      <w:r>
        <w:rPr>
          <w:rFonts w:ascii="Arial" w:hAnsi="Arial" w:cs="Arial"/>
          <w:sz w:val="20"/>
          <w:szCs w:val="20"/>
        </w:rPr>
        <w:tab/>
        <w:t>Inne:............................</w:t>
      </w:r>
    </w:p>
    <w:p w:rsidR="00D94FE2" w:rsidRDefault="00D94FE2">
      <w:pPr>
        <w:tabs>
          <w:tab w:val="left" w:pos="2857"/>
        </w:tabs>
        <w:kinsoku w:val="0"/>
        <w:overflowPunct w:val="0"/>
        <w:spacing w:before="63"/>
        <w:ind w:left="191"/>
        <w:rPr>
          <w:rFonts w:ascii="Arial" w:hAnsi="Arial" w:cs="Arial"/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3" w:space="708" w:equalWidth="0">
            <w:col w:w="1559" w:space="1273"/>
            <w:col w:w="1559" w:space="1386"/>
            <w:col w:w="5516"/>
          </w:cols>
          <w:noEndnote/>
        </w:sectPr>
      </w:pPr>
    </w:p>
    <w:p w:rsidR="00D94FE2" w:rsidRDefault="00D94FE2">
      <w:pPr>
        <w:kinsoku w:val="0"/>
        <w:overflowPunct w:val="0"/>
        <w:spacing w:before="10" w:line="130" w:lineRule="exact"/>
        <w:rPr>
          <w:sz w:val="13"/>
          <w:szCs w:val="13"/>
        </w:rPr>
      </w:pPr>
    </w:p>
    <w:p w:rsidR="00D94FE2" w:rsidRDefault="00D94FE2">
      <w:pPr>
        <w:kinsoku w:val="0"/>
        <w:overflowPunct w:val="0"/>
        <w:ind w:left="1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Zaświad. o wpisie do E</w:t>
      </w:r>
      <w:r>
        <w:rPr>
          <w:rFonts w:ascii="Arial" w:hAnsi="Arial" w:cs="Arial"/>
          <w:spacing w:val="-11"/>
          <w:sz w:val="20"/>
          <w:szCs w:val="20"/>
        </w:rPr>
        <w:t>w</w:t>
      </w:r>
      <w:r>
        <w:rPr>
          <w:rFonts w:ascii="Arial" w:hAnsi="Arial" w:cs="Arial"/>
          <w:sz w:val="20"/>
          <w:szCs w:val="20"/>
        </w:rPr>
        <w:t>.Dz. Gos.</w:t>
      </w:r>
    </w:p>
    <w:p w:rsidR="00D94FE2" w:rsidRDefault="00D94FE2">
      <w:pPr>
        <w:kinsoku w:val="0"/>
        <w:overflowPunct w:val="0"/>
        <w:spacing w:before="57"/>
        <w:ind w:left="353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Potwierdzam</w:t>
      </w:r>
      <w:r>
        <w:rPr>
          <w:rFonts w:ascii="Arial" w:hAnsi="Arial" w:cs="Arial"/>
          <w:spacing w:val="-9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zgodność</w:t>
      </w:r>
      <w:r>
        <w:rPr>
          <w:rFonts w:ascii="Arial" w:hAnsi="Arial" w:cs="Arial"/>
          <w:spacing w:val="-8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powyższych</w:t>
      </w:r>
      <w:r>
        <w:rPr>
          <w:rFonts w:ascii="Arial" w:hAnsi="Arial" w:cs="Arial"/>
          <w:spacing w:val="-9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danych</w:t>
      </w:r>
      <w:r>
        <w:rPr>
          <w:rFonts w:ascii="Arial" w:hAnsi="Arial" w:cs="Arial"/>
          <w:spacing w:val="-13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Akceptanta</w:t>
      </w:r>
    </w:p>
    <w:p w:rsidR="00D94FE2" w:rsidRDefault="00D94FE2">
      <w:pPr>
        <w:kinsoku w:val="0"/>
        <w:overflowPunct w:val="0"/>
        <w:spacing w:before="2"/>
        <w:ind w:left="353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t>z</w:t>
      </w:r>
      <w:r>
        <w:rPr>
          <w:rFonts w:ascii="Arial" w:hAnsi="Arial" w:cs="Arial"/>
          <w:spacing w:val="-7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danymi</w:t>
      </w:r>
      <w:r>
        <w:rPr>
          <w:rFonts w:ascii="Arial" w:hAnsi="Arial" w:cs="Arial"/>
          <w:spacing w:val="-6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zawartymi</w:t>
      </w:r>
      <w:r>
        <w:rPr>
          <w:rFonts w:ascii="Arial" w:hAnsi="Arial" w:cs="Arial"/>
          <w:spacing w:val="-7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na</w:t>
      </w:r>
      <w:r>
        <w:rPr>
          <w:rFonts w:ascii="Arial" w:hAnsi="Arial" w:cs="Arial"/>
          <w:spacing w:val="-6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dokumentach</w:t>
      </w:r>
      <w:r>
        <w:rPr>
          <w:rFonts w:ascii="Arial" w:hAnsi="Arial" w:cs="Arial"/>
          <w:spacing w:val="-7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rejestrowych</w:t>
      </w:r>
      <w:r>
        <w:rPr>
          <w:rFonts w:ascii="Arial" w:hAnsi="Arial" w:cs="Arial"/>
          <w:spacing w:val="-11"/>
          <w:sz w:val="12"/>
          <w:szCs w:val="12"/>
        </w:rPr>
        <w:t xml:space="preserve"> </w:t>
      </w:r>
      <w:r>
        <w:rPr>
          <w:rFonts w:ascii="Arial" w:hAnsi="Arial" w:cs="Arial"/>
          <w:sz w:val="12"/>
          <w:szCs w:val="12"/>
        </w:rPr>
        <w:t>Akceptanta.</w:t>
      </w:r>
    </w:p>
    <w:p w:rsidR="00D94FE2" w:rsidRDefault="00D94FE2">
      <w:pPr>
        <w:kinsoku w:val="0"/>
        <w:overflowPunct w:val="0"/>
        <w:spacing w:before="10" w:line="130" w:lineRule="exact"/>
        <w:rPr>
          <w:sz w:val="13"/>
          <w:szCs w:val="13"/>
        </w:rPr>
      </w:pPr>
      <w:r>
        <w:br w:type="column"/>
      </w:r>
    </w:p>
    <w:p w:rsidR="00D94FE2" w:rsidRDefault="00D94FE2">
      <w:pPr>
        <w:pStyle w:val="Heading3"/>
        <w:kinsoku w:val="0"/>
        <w:overflowPunct w:val="0"/>
        <w:ind w:left="92"/>
      </w:pPr>
      <w:r>
        <w:t>Umowa Spółki Cywilnej</w:t>
      </w:r>
    </w:p>
    <w:p w:rsidR="00D94FE2" w:rsidRDefault="00D94FE2">
      <w:pPr>
        <w:kinsoku w:val="0"/>
        <w:overflowPunct w:val="0"/>
        <w:spacing w:before="10" w:line="130" w:lineRule="exact"/>
        <w:rPr>
          <w:sz w:val="13"/>
          <w:szCs w:val="13"/>
        </w:rPr>
      </w:pPr>
      <w:r>
        <w:br w:type="column"/>
      </w:r>
    </w:p>
    <w:p w:rsidR="00D94FE2" w:rsidRDefault="00D94FE2">
      <w:pPr>
        <w:kinsoku w:val="0"/>
        <w:overflowPunct w:val="0"/>
        <w:ind w:left="1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Odpis z KRS / RH</w:t>
      </w:r>
    </w:p>
    <w:p w:rsidR="00D94FE2" w:rsidRDefault="00D94FE2">
      <w:pPr>
        <w:kinsoku w:val="0"/>
        <w:overflowPunct w:val="0"/>
        <w:spacing w:before="1" w:line="140" w:lineRule="exact"/>
        <w:rPr>
          <w:sz w:val="14"/>
          <w:szCs w:val="14"/>
        </w:rPr>
      </w:pPr>
      <w:r>
        <w:br w:type="column"/>
      </w:r>
    </w:p>
    <w:p w:rsidR="00D94FE2" w:rsidRDefault="00D94FE2">
      <w:pPr>
        <w:kinsoku w:val="0"/>
        <w:overflowPunct w:val="0"/>
        <w:ind w:left="1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Inne:...........................</w:t>
      </w:r>
    </w:p>
    <w:p w:rsidR="00D94FE2" w:rsidRDefault="00D94FE2">
      <w:pPr>
        <w:kinsoku w:val="0"/>
        <w:overflowPunct w:val="0"/>
        <w:ind w:left="191"/>
        <w:rPr>
          <w:rFonts w:ascii="Arial" w:hAnsi="Arial" w:cs="Arial"/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4" w:space="708" w:equalWidth="0">
            <w:col w:w="3681" w:space="40"/>
            <w:col w:w="2171" w:space="417"/>
            <w:col w:w="1792" w:space="342"/>
            <w:col w:w="2850"/>
          </w:cols>
          <w:noEndnote/>
        </w:sectPr>
      </w:pPr>
    </w:p>
    <w:p w:rsidR="00D94FE2" w:rsidRDefault="00D94FE2">
      <w:pPr>
        <w:kinsoku w:val="0"/>
        <w:overflowPunct w:val="0"/>
        <w:spacing w:before="39"/>
        <w:ind w:left="1297"/>
        <w:rPr>
          <w:rFonts w:ascii="Arial" w:hAnsi="Arial" w:cs="Arial"/>
          <w:sz w:val="20"/>
          <w:szCs w:val="20"/>
        </w:rPr>
      </w:pPr>
      <w:r>
        <w:rPr>
          <w:noProof/>
        </w:rPr>
        <w:pict>
          <v:group id="Group 242" o:spid="_x0000_s1266" style="position:absolute;left:0;text-align:left;margin-left:48.95pt;margin-top:17pt;width:174.35pt;height:49.8pt;z-index:-251671040;mso-position-horizontal-relative:page" coordorigin="979,340" coordsize="3487,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" o:allowincell="f">
            <v:rect id="Rectangle 243" o:spid="_x0000_s1267" style="position:absolute;left:981;top:343;width:3482;height:9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0AWsAA&#10;AADaAAAADwAAAGRycy9kb3ducmV2LnhtbERPXWvCMBR9F/Yfwh3sJaypBWVUo0hhsO1BsQ72emmu&#10;bVlzU5rYdv9+GQx8PJzv7X62nRhp8K1jDcskBUFcOdNyreHz8vr8AsIHZIOdY9LwQx72u4fFFnPj&#10;Jj7TWIZaxBD2OWpoQuhzpXzVkEWfuJ44clc3WAwRDrUyA04x3HYqS9O1sthybGiwp6Kh6ru82ThD&#10;FrI4yPHLBPw4vaOV62MmtX56nA8bEIHmcBf/u9+MhhX8XYl+UL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i0AWsAAAADaAAAADwAAAAAAAAAAAAAAAACYAgAAZHJzL2Rvd25y&#10;ZXYueG1sUEsFBgAAAAAEAAQA9QAAAIUDAAAAAA==&#10;" filled="f" strokecolor="#151616" strokeweight=".07619mm">
              <v:path arrowok="t"/>
            </v:rect>
            <v:rect id="Rectangle 244" o:spid="_x0000_s1268" style="position:absolute;left:2298;top:688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a25sIA&#10;AADaAAAADwAAAGRycy9kb3ducmV2LnhtbESPQYvCMBSE7wv+h/AEb2uqoEg1LSIou4sXtRdvr82z&#10;LTYvpYm1++83C4LHYWa+YTbpYBrRU+dqywpm0wgEcWF1zaWC7LL/XIFwHlljY5kU/JKDNBl9bDDW&#10;9skn6s++FAHCLkYFlfdtLKUrKjLoprYlDt7NdgZ9kF0pdYfPADeNnEfRUhqsOSxU2NKuouJ+fhgF&#10;+ffx5A8/2aFf5WXb2Pw6O9qFUpPxsF2D8DT4d/jV/tIKlvB/JdwAm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ZrbmwgAAANoAAAAPAAAAAAAAAAAAAAAAAJgCAABkcnMvZG93&#10;bnJldi54bWxQSwUGAAAAAAQABAD1AAAAhwMAAAAA&#10;" stroked="f">
              <v:path arrowok="t"/>
            </v:rect>
            <v:rect id="Rectangle 245" o:spid="_x0000_s1269" style="position:absolute;left:1991;top:688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oTfcQA&#10;AADaAAAADwAAAGRycy9kb3ducmV2LnhtbESPQWuDQBSE74X+h+UVemvWFNoE6xpCINIWLya55PZ0&#10;X1XivhV3q+bfZwuFHIeZ+YZJNrPpxEiDay0rWC4iEMSV1S3XCk7H/csahPPIGjvLpOBKDjbp40OC&#10;sbYTFzQefC0ChF2MChrv+1hKVzVk0C1sTxy8HzsY9EEOtdQDTgFuOvkaRe/SYMthocGedg1Vl8Ov&#10;UVB+5YXPvk/ZuC7rvrPleZnbN6Wen+btBwhPs7+H/9ufWsEK/q6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qE33EAAAA2gAAAA8AAAAAAAAAAAAAAAAAmAIAAGRycy9k&#10;b3ducmV2LnhtbFBLBQYAAAAABAAEAPUAAACJAwAAAAA=&#10;" stroked="f">
              <v:path arrowok="t"/>
            </v:rect>
            <v:rect id="Rectangle 246" o:spid="_x0000_s1270" style="position:absolute;left:1703;top:688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HD7wA&#10;AADaAAAADwAAAGRycy9kb3ducmV2LnhtbERPuwrCMBTdBf8hXMFNUwVFqlFEUFRcfCxut821LTY3&#10;pYm1/r0ZBMfDeS9WrSlFQ7UrLCsYDSMQxKnVBWcKbtftYAbCeWSNpWVS8CEHq2W3s8BY2zefqbn4&#10;TIQQdjEqyL2vYildmpNBN7QVceAetjboA6wzqWt8h3BTynEUTaXBgkNDjhVtckqfl5dRkBxOZ787&#10;3nbNLMmq0ib30clOlOr32vUchKfW/8U/914rCFvDlX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etYcPvAAAANoAAAAPAAAAAAAAAAAAAAAAAJgCAABkcnMvZG93bnJldi54&#10;bWxQSwUGAAAAAAQABAD1AAAAgQMAAAAA&#10;" stroked="f">
              <v:path arrowok="t"/>
            </v:rect>
            <v:rect id="Rectangle 247" o:spid="_x0000_s1271" style="position:absolute;left:1424;top:688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ilMMA&#10;AADaAAAADwAAAGRycy9kb3ducmV2LnhtbESPQWvCQBSE74L/YXkFb7pRsKSpqxRBsSWXWC+9vWSf&#10;STD7NmTXJP333YLgcZiZb5jNbjSN6KlztWUFy0UEgriwuuZSweX7MI9BOI+ssbFMCn7JwW47nWww&#10;0XbgjPqzL0WAsEtQQeV9m0jpiooMuoVtiYN3tZ1BH2RXSt3hEOCmkasoepUGaw4LFba0r6i4ne9G&#10;Qf6ZZv74dTn2cV62jc1/lqldKzV7GT/eQXga/TP8aJ+0gjf4vxJugN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kilMMAAADaAAAADwAAAAAAAAAAAAAAAACYAgAAZHJzL2Rv&#10;d25yZXYueG1sUEsFBgAAAAAEAAQA9QAAAIgDAAAAAA==&#10;" stroked="f">
              <v:path arrowok="t"/>
            </v:rect>
            <v:rect id="Rectangle 248" o:spid="_x0000_s1272" style="position:absolute;left:1126;top:688;width:238;height:30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lyicQA&#10;AADbAAAADwAAAGRycy9kb3ducmV2LnhtbESPQWvDMAyF74P+B6PCbovTwUbI6pZRaGlLLu1y2U2J&#10;tSQslkPspem/nw6D3STe03uf1tvZ9WqiMXSeDaySFBRx7W3HjYHyY/+UgQoR2WLvmQzcKcB2s3hY&#10;Y279jS80XWOjJIRDjgbaGIdc61C35DAkfiAW7cuPDqOsY6PtiDcJd71+TtNX7bBjaWhxoF1L9ff1&#10;xxmoTsUlHs7lYcqqZuh99bkq/Isxj8v5/Q1UpDn+m/+uj1bwhV5+kQH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pconEAAAA2wAAAA8AAAAAAAAAAAAAAAAAmAIAAGRycy9k&#10;b3ducmV2LnhtbFBLBQYAAAAABAAEAPUAAACJAwAAAAA=&#10;" stroked="f">
              <v:path arrowok="t"/>
            </v:rect>
            <w10:wrap anchorx="page"/>
          </v:group>
        </w:pict>
      </w:r>
      <w:r>
        <w:rPr>
          <w:rFonts w:ascii="Arial" w:hAnsi="Arial" w:cs="Arial"/>
          <w:sz w:val="20"/>
          <w:szCs w:val="20"/>
        </w:rPr>
        <w:t>Czytelny podpis PH</w:t>
      </w:r>
    </w:p>
    <w:p w:rsidR="00D94FE2" w:rsidRDefault="00D94FE2">
      <w:pPr>
        <w:kinsoku w:val="0"/>
        <w:overflowPunct w:val="0"/>
        <w:spacing w:before="39"/>
        <w:ind w:left="1297"/>
        <w:rPr>
          <w:rFonts w:ascii="Arial" w:hAnsi="Arial" w:cs="Arial"/>
          <w:sz w:val="20"/>
          <w:szCs w:val="20"/>
        </w:rPr>
      </w:pPr>
      <w:r>
        <w:br w:type="column"/>
      </w:r>
      <w:r>
        <w:rPr>
          <w:rFonts w:ascii="Arial" w:hAnsi="Arial" w:cs="Arial"/>
          <w:sz w:val="20"/>
          <w:szCs w:val="20"/>
        </w:rPr>
        <w:t>Podpis osoby wprowadzającej</w:t>
      </w:r>
    </w:p>
    <w:p w:rsidR="00D94FE2" w:rsidRDefault="00D94FE2">
      <w:pPr>
        <w:kinsoku w:val="0"/>
        <w:overflowPunct w:val="0"/>
        <w:spacing w:before="39"/>
        <w:ind w:left="1297"/>
        <w:rPr>
          <w:rFonts w:ascii="Arial" w:hAnsi="Arial" w:cs="Arial"/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num="2" w:space="708" w:equalWidth="0">
            <w:col w:w="3043" w:space="3556"/>
            <w:col w:w="4694"/>
          </w:cols>
          <w:noEndnote/>
        </w:sect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before="8" w:line="200" w:lineRule="exact"/>
        <w:rPr>
          <w:sz w:val="20"/>
          <w:szCs w:val="20"/>
        </w:rPr>
      </w:pPr>
    </w:p>
    <w:p w:rsidR="00D94FE2" w:rsidRDefault="00D94FE2">
      <w:pPr>
        <w:kinsoku w:val="0"/>
        <w:overflowPunct w:val="0"/>
        <w:spacing w:before="8" w:line="200" w:lineRule="exact"/>
        <w:rPr>
          <w:sz w:val="20"/>
          <w:szCs w:val="20"/>
        </w:rPr>
        <w:sectPr w:rsidR="00D94FE2">
          <w:type w:val="continuous"/>
          <w:pgSz w:w="12473" w:h="17020"/>
          <w:pgMar w:top="240" w:right="620" w:bottom="0" w:left="560" w:header="708" w:footer="708" w:gutter="0"/>
          <w:cols w:space="708" w:equalWidth="0">
            <w:col w:w="11293"/>
          </w:cols>
          <w:noEndnote/>
        </w:sectPr>
      </w:pPr>
    </w:p>
    <w:p w:rsidR="00D94FE2" w:rsidRDefault="00D94FE2">
      <w:pPr>
        <w:kinsoku w:val="0"/>
        <w:overflowPunct w:val="0"/>
        <w:spacing w:before="1" w:line="140" w:lineRule="exact"/>
        <w:rPr>
          <w:sz w:val="14"/>
          <w:szCs w:val="14"/>
        </w:rPr>
      </w:pPr>
    </w:p>
    <w:p w:rsidR="00D94FE2" w:rsidRDefault="00D94FE2">
      <w:pPr>
        <w:kinsoku w:val="0"/>
        <w:overflowPunct w:val="0"/>
        <w:ind w:left="548"/>
        <w:rPr>
          <w:rFonts w:ascii="Arial" w:hAnsi="Arial" w:cs="Arial"/>
          <w:sz w:val="20"/>
          <w:szCs w:val="20"/>
        </w:rPr>
      </w:pPr>
      <w:r>
        <w:rPr>
          <w:noProof/>
        </w:rPr>
        <w:pict>
          <v:shape id="Text Box 249" o:spid="_x0000_s1273" type="#_x0000_t202" style="position:absolute;left:0;text-align:left;margin-left:56.05pt;margin-top:-16.75pt;width:71.4pt;height:16pt;z-index:-25164032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" o:allowincell="f" filled="f" stroked="f">
            <v:textbox inset="0,0,0,0">
              <w:txbxContent>
                <w:tbl>
                  <w:tblPr>
                    <w:tblW w:w="0" w:type="auto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68"/>
                    <w:gridCol w:w="288"/>
                    <w:gridCol w:w="283"/>
                    <w:gridCol w:w="264"/>
                    <w:gridCol w:w="69"/>
                    <w:gridCol w:w="238"/>
                  </w:tblGrid>
                  <w:tr w:rsidR="00D94FE2" w:rsidRPr="00E91C68">
                    <w:trPr>
                      <w:trHeight w:hRule="exact" w:val="308"/>
                    </w:trPr>
                    <w:tc>
                      <w:tcPr>
                        <w:tcW w:w="26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83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64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69" w:type="dxa"/>
                        <w:tcBorders>
                          <w:top w:val="nil"/>
                          <w:left w:val="single" w:sz="4" w:space="0" w:color="040907"/>
                          <w:bottom w:val="nil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  <w:tc>
                      <w:tcPr>
                        <w:tcW w:w="238" w:type="dxa"/>
                        <w:tcBorders>
                          <w:top w:val="single" w:sz="4" w:space="0" w:color="040907"/>
                          <w:left w:val="single" w:sz="4" w:space="0" w:color="040907"/>
                          <w:bottom w:val="single" w:sz="4" w:space="0" w:color="040907"/>
                          <w:right w:val="single" w:sz="4" w:space="0" w:color="040907"/>
                        </w:tcBorders>
                      </w:tcPr>
                      <w:p w:rsidR="00D94FE2" w:rsidRPr="00E91C68" w:rsidRDefault="00D94FE2"/>
                    </w:tc>
                  </w:tr>
                </w:tbl>
                <w:p w:rsidR="00D94FE2" w:rsidRDefault="00D94FE2">
                  <w:pPr>
                    <w:kinsoku w:val="0"/>
                    <w:overflowPunct w:val="0"/>
                  </w:pP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sz w:val="20"/>
          <w:szCs w:val="20"/>
        </w:rPr>
        <w:t>Nr sprzedażowy PH</w:t>
      </w:r>
    </w:p>
    <w:p w:rsidR="00D94FE2" w:rsidRDefault="00D94FE2">
      <w:pPr>
        <w:kinsoku w:val="0"/>
        <w:overflowPunct w:val="0"/>
        <w:spacing w:before="63"/>
        <w:ind w:right="3734"/>
        <w:jc w:val="center"/>
        <w:rPr>
          <w:rFonts w:ascii="Arial" w:hAnsi="Arial" w:cs="Arial"/>
          <w:color w:val="000000"/>
          <w:sz w:val="20"/>
          <w:szCs w:val="20"/>
        </w:rPr>
      </w:pPr>
      <w:r>
        <w:br w:type="column"/>
      </w:r>
      <w:r>
        <w:rPr>
          <w:rFonts w:ascii="Arial" w:hAnsi="Arial" w:cs="Arial"/>
          <w:color w:val="151616"/>
          <w:sz w:val="20"/>
          <w:szCs w:val="20"/>
        </w:rPr>
        <w:t>AP-AG/F/DF/2.003/12-02-03</w:t>
      </w:r>
    </w:p>
    <w:p w:rsidR="00D94FE2" w:rsidRDefault="00D94FE2">
      <w:pPr>
        <w:kinsoku w:val="0"/>
        <w:overflowPunct w:val="0"/>
        <w:spacing w:line="223" w:lineRule="exact"/>
        <w:ind w:right="3734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pict>
          <v:rect id="Rectangle 250" o:spid="_x0000_s1274" style="position:absolute;left:0;text-align:left;margin-left:403.4pt;margin-top:-41.35pt;width:174.1pt;height:49.5pt;z-index:-25166796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" o:allowincell="f" filled="f" strokecolor="#151616" strokeweight=".07619mm">
            <v:path arrowok="t"/>
            <w10:wrap anchorx="page"/>
          </v:rect>
        </w:pict>
      </w:r>
      <w:r>
        <w:rPr>
          <w:rFonts w:ascii="Arial" w:hAnsi="Arial" w:cs="Arial"/>
          <w:color w:val="151616"/>
          <w:sz w:val="20"/>
          <w:szCs w:val="20"/>
        </w:rPr>
        <w:t>1/1</w:t>
      </w:r>
    </w:p>
    <w:sectPr w:rsidR="00D94FE2" w:rsidSect="006608F1">
      <w:type w:val="continuous"/>
      <w:pgSz w:w="12473" w:h="17020"/>
      <w:pgMar w:top="240" w:right="620" w:bottom="0" w:left="560" w:header="708" w:footer="708" w:gutter="0"/>
      <w:cols w:num="2" w:space="708" w:equalWidth="0">
        <w:col w:w="2316" w:space="1610"/>
        <w:col w:w="7367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altName w:val=" Times"/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altName w:val="Palatino Linotype"/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altName w:val="?? ??"/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F62E0"/>
    <w:rsid w:val="001B1EC2"/>
    <w:rsid w:val="006608F1"/>
    <w:rsid w:val="006F62E0"/>
    <w:rsid w:val="007B31FE"/>
    <w:rsid w:val="009D47F6"/>
    <w:rsid w:val="00A2493C"/>
    <w:rsid w:val="00A93073"/>
    <w:rsid w:val="00CD4338"/>
    <w:rsid w:val="00D15086"/>
    <w:rsid w:val="00D5134F"/>
    <w:rsid w:val="00D94FE2"/>
    <w:rsid w:val="00E91C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7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8F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608F1"/>
    <w:pPr>
      <w:ind w:left="801"/>
      <w:outlineLvl w:val="0"/>
    </w:pPr>
    <w:rPr>
      <w:rFonts w:ascii="Arial" w:hAnsi="Arial" w:cs="Arial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608F1"/>
    <w:pPr>
      <w:ind w:left="243"/>
      <w:outlineLvl w:val="1"/>
    </w:pPr>
    <w:rPr>
      <w:rFonts w:ascii="Arial" w:hAnsi="Arial" w:cs="Arial"/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608F1"/>
    <w:pPr>
      <w:ind w:left="191"/>
      <w:outlineLvl w:val="2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608F1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6608F1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6608F1"/>
    <w:rPr>
      <w:rFonts w:ascii="Cambria" w:hAnsi="Cambria"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rsid w:val="007B31FE"/>
    <w:pPr>
      <w:widowControl/>
      <w:autoSpaceDE/>
      <w:autoSpaceDN/>
      <w:adjustRightInd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imes New Roman" w:hAnsi="Times New Roman" w:cs="Times New Roman"/>
      <w:sz w:val="2"/>
    </w:rPr>
  </w:style>
  <w:style w:type="paragraph" w:styleId="BodyText">
    <w:name w:val="Body Text"/>
    <w:basedOn w:val="Normal"/>
    <w:link w:val="BodyTextChar"/>
    <w:uiPriority w:val="99"/>
    <w:rsid w:val="006608F1"/>
    <w:pPr>
      <w:ind w:left="105"/>
    </w:pPr>
    <w:rPr>
      <w:rFonts w:ascii="Arial" w:hAnsi="Arial" w:cs="Arial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608F1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6608F1"/>
  </w:style>
  <w:style w:type="paragraph" w:customStyle="1" w:styleId="TableParagraph">
    <w:name w:val="Table Paragraph"/>
    <w:basedOn w:val="Normal"/>
    <w:uiPriority w:val="99"/>
    <w:rsid w:val="006608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1</Pages>
  <Words>231</Words>
  <Characters>1390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Beznazwy-1</dc:title>
  <dc:subject/>
  <dc:creator>mario</dc:creator>
  <cp:keywords/>
  <dc:description/>
  <cp:lastModifiedBy>madwent</cp:lastModifiedBy>
  <cp:revision>4</cp:revision>
  <dcterms:created xsi:type="dcterms:W3CDTF">2013-07-15T16:23:00Z</dcterms:created>
  <dcterms:modified xsi:type="dcterms:W3CDTF">2013-07-18T09:26:00Z</dcterms:modified>
</cp:coreProperties>
</file>